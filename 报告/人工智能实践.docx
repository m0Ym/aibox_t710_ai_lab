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5318" w:rsidRPr="00112181" w:rsidRDefault="00835318" w:rsidP="00835318">
      <w:pPr>
        <w:widowControl/>
        <w:spacing w:line="278" w:lineRule="auto"/>
        <w:ind w:firstLineChars="0" w:firstLine="0"/>
        <w:rPr>
          <w:rFonts w:hint="eastAsia"/>
        </w:rPr>
      </w:pPr>
    </w:p>
    <w:p w:rsidR="00835318" w:rsidRPr="00835318" w:rsidRDefault="00884FFF" w:rsidP="00835318">
      <w:pPr>
        <w:pStyle w:val="1"/>
        <w:numPr>
          <w:ilvl w:val="0"/>
          <w:numId w:val="12"/>
        </w:numPr>
        <w:ind w:firstLineChars="0"/>
        <w:rPr>
          <w:rFonts w:hint="eastAsia"/>
        </w:rPr>
      </w:pPr>
      <w:r>
        <w:fldChar w:fldCharType="begin">
          <w:fldData xml:space="preserve">ZQBKAHoAdABYAFEAMQAwAFYATgBXAGQAZgB5ADgAegBtAFgAbQA1AHAAQwBXAE8AdwBzAG4ARwBX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</w:fldData>
        </w:fldChar>
      </w:r>
      <w:r>
        <w:instrText>ADDIN CNKISM.UserStyle</w:instrText>
      </w:r>
      <w:r>
        <w:fldChar w:fldCharType="separate"/>
      </w:r>
      <w:r>
        <w:fldChar w:fldCharType="end"/>
      </w:r>
      <w:r w:rsidR="00ED308A">
        <w:rPr>
          <w:rFonts w:hint="eastAsia"/>
        </w:rPr>
        <w:t>项目背景</w:t>
      </w:r>
    </w:p>
    <w:p w:rsidR="007B3A1E" w:rsidRPr="007B3A1E" w:rsidRDefault="007B3A1E" w:rsidP="007B3A1E">
      <w:pPr>
        <w:pStyle w:val="2"/>
        <w:ind w:firstLine="482"/>
        <w:rPr>
          <w:bCs/>
        </w:rPr>
      </w:pPr>
      <w:r w:rsidRPr="007B3A1E">
        <w:rPr>
          <w:bCs/>
        </w:rPr>
        <w:t xml:space="preserve">1.1 </w:t>
      </w:r>
      <w:r w:rsidRPr="007B3A1E">
        <w:rPr>
          <w:bCs/>
        </w:rPr>
        <w:t>机器视觉与智能跟随技术的应用现状</w:t>
      </w:r>
    </w:p>
    <w:p w:rsidR="007B3A1E" w:rsidRPr="007B3A1E" w:rsidRDefault="007B3A1E" w:rsidP="007B3A1E">
      <w:pPr>
        <w:ind w:firstLine="420"/>
        <w:rPr>
          <w:rFonts w:hint="eastAsia"/>
        </w:rPr>
      </w:pPr>
      <w:r w:rsidRPr="007B3A1E">
        <w:rPr>
          <w:rFonts w:hint="eastAsia"/>
        </w:rPr>
        <w:t>随着人工智能技术的迅猛发展，计算机视觉已不再局限于静态的图像识别，而是逐渐向动态的实时感知与控制方向演进。在现代智能安防、视频直播、远程会议以及家庭陪护机器人等领域，传统的固定式摄像头往往存在视野盲区，无法满足对移动目标的持续关注需求。</w:t>
      </w:r>
    </w:p>
    <w:p w:rsidR="00ED308A" w:rsidRDefault="007B3A1E" w:rsidP="007B3A1E">
      <w:pPr>
        <w:ind w:firstLine="420"/>
      </w:pPr>
      <w:r w:rsidRPr="007B3A1E">
        <w:rPr>
          <w:rFonts w:hint="eastAsia"/>
        </w:rPr>
        <w:t>为了解决这一痛点，视觉伺服技术应运而生。该技术通过摄像头实时采集图像，利用深度学习算法快速定位目标在画面中的位置，并将位置偏差转化为机械装置的运动指令。本项目正是立足于这一实际应用场景，旨在设计一款具备“视觉感知”能力的智能机械臂系统。通过捕捉人脸的实时位姿，驱动二自由云台进行水平和俯仰运动，模拟专业摄影师的跟拍视角，始终保持目标人物处于视野中心，从而实现“所见即所得”的智能跟随功能。</w:t>
      </w:r>
    </w:p>
    <w:p w:rsidR="007B3A1E" w:rsidRPr="007B3A1E" w:rsidRDefault="007B3A1E" w:rsidP="007B3A1E">
      <w:pPr>
        <w:pStyle w:val="2"/>
        <w:ind w:firstLine="482"/>
      </w:pPr>
      <w:r w:rsidRPr="007B3A1E">
        <w:t xml:space="preserve">1.2 </w:t>
      </w:r>
      <w:r w:rsidRPr="007B3A1E">
        <w:t>多模态人机交互的发展趋势</w:t>
      </w:r>
    </w:p>
    <w:p w:rsidR="007B3A1E" w:rsidRPr="007B3A1E" w:rsidRDefault="007B3A1E" w:rsidP="007B3A1E">
      <w:pPr>
        <w:ind w:firstLine="420"/>
      </w:pPr>
      <w:r w:rsidRPr="007B3A1E">
        <w:t>在智能服务机器人领域，单一的视觉感知往往难以满足用户复杂的交互需求。多模态交</w:t>
      </w:r>
      <w:r w:rsidRPr="007B3A1E">
        <w:t>——</w:t>
      </w:r>
      <w:r w:rsidRPr="007B3A1E">
        <w:t>即融合视觉、听觉、触觉等多种感知方式，已成为新一代人机交互系统的核心特征。</w:t>
      </w:r>
    </w:p>
    <w:p w:rsidR="007B3A1E" w:rsidRDefault="007B3A1E" w:rsidP="007B3A1E">
      <w:pPr>
        <w:ind w:firstLine="420"/>
      </w:pPr>
      <w:r w:rsidRPr="007B3A1E">
        <w:t>特别是语音交互技术，作为人类最自然的沟通方式，在嵌入式设备中的应用日益广泛。用户不再满足于通过键盘或按钮发出指令，而是希望通过自然的语言（如</w:t>
      </w:r>
      <w:r w:rsidRPr="007B3A1E">
        <w:t>“</w:t>
      </w:r>
      <w:r w:rsidRPr="007B3A1E">
        <w:t>你好</w:t>
      </w:r>
      <w:r w:rsidRPr="007B3A1E">
        <w:t>”</w:t>
      </w:r>
      <w:r w:rsidRPr="007B3A1E">
        <w:t>、</w:t>
      </w:r>
      <w:r w:rsidRPr="007B3A1E">
        <w:t>“</w:t>
      </w:r>
      <w:r w:rsidRPr="007B3A1E">
        <w:t>播放音乐</w:t>
      </w:r>
      <w:r w:rsidRPr="007B3A1E">
        <w:t>”</w:t>
      </w:r>
      <w:r w:rsidRPr="007B3A1E">
        <w:t>）与机器进行对话。本项目在实现视觉跟随的基础上，进一步集成了语音识别与语音合成技术。系统不仅能</w:t>
      </w:r>
      <w:r w:rsidRPr="007B3A1E">
        <w:t>“</w:t>
      </w:r>
      <w:r w:rsidRPr="007B3A1E">
        <w:t>看</w:t>
      </w:r>
      <w:r w:rsidRPr="007B3A1E">
        <w:t>”</w:t>
      </w:r>
      <w:r w:rsidRPr="007B3A1E">
        <w:t>，还能</w:t>
      </w:r>
      <w:r w:rsidRPr="007B3A1E">
        <w:t>“</w:t>
      </w:r>
      <w:r w:rsidRPr="007B3A1E">
        <w:t>听</w:t>
      </w:r>
      <w:r w:rsidRPr="007B3A1E">
        <w:t>”</w:t>
      </w:r>
      <w:r w:rsidRPr="007B3A1E">
        <w:t>和</w:t>
      </w:r>
      <w:r w:rsidRPr="007B3A1E">
        <w:t>“</w:t>
      </w:r>
      <w:r w:rsidRPr="007B3A1E">
        <w:t>说</w:t>
      </w:r>
      <w:r w:rsidRPr="007B3A1E">
        <w:t>”</w:t>
      </w:r>
      <w:r w:rsidRPr="007B3A1E">
        <w:t>，通过语音指令控制设备状态，并结合音乐播放功能，不仅提升了系统的实用性，更增强了人机互动的趣味性和陪伴感，为未来家庭服务机器人的形态提供了雏形。</w:t>
      </w:r>
    </w:p>
    <w:p w:rsidR="007B3A1E" w:rsidRPr="007B3A1E" w:rsidRDefault="007B3A1E" w:rsidP="007B3A1E">
      <w:pPr>
        <w:pStyle w:val="2"/>
        <w:ind w:firstLine="482"/>
      </w:pPr>
      <w:r w:rsidRPr="007B3A1E">
        <w:t xml:space="preserve">1.3 </w:t>
      </w:r>
      <w:r w:rsidRPr="007B3A1E">
        <w:t>边缘计算平台的算力赋能</w:t>
      </w:r>
    </w:p>
    <w:p w:rsidR="007B3A1E" w:rsidRPr="007B3A1E" w:rsidRDefault="007B3A1E" w:rsidP="007B3A1E">
      <w:pPr>
        <w:ind w:firstLine="420"/>
      </w:pPr>
      <w:r w:rsidRPr="007B3A1E">
        <w:t>传统的</w:t>
      </w:r>
      <w:r w:rsidRPr="007B3A1E">
        <w:t>AI</w:t>
      </w:r>
      <w:r w:rsidRPr="007B3A1E">
        <w:t>应用往往依赖云端服务器进行大规模运算，但在对实时性要求极高的机械臂控制场景中，网络延迟是不可接受的。因此，边缘计算成为解决这一问题的关键。</w:t>
      </w:r>
    </w:p>
    <w:p w:rsidR="007B3A1E" w:rsidRPr="007B3A1E" w:rsidRDefault="007B3A1E" w:rsidP="007B3A1E">
      <w:pPr>
        <w:ind w:firstLine="420"/>
      </w:pPr>
      <w:r w:rsidRPr="007B3A1E">
        <w:t>本项目依托</w:t>
      </w:r>
      <w:r w:rsidRPr="007B3A1E">
        <w:t xml:space="preserve"> AiBox-T710 </w:t>
      </w:r>
      <w:r w:rsidRPr="007B3A1E">
        <w:t>嵌入式人工智能实验平台，利用其强大的本地神经网络加速能力，将复杂的人脸关键点检测模型部署在设备端运行。这不仅保证了毫秒级的推理速度，确保了机械臂跟随的流畅性，同时也实现了数据的本地化处理，提高了系统的安全性和稳定性。本项目是对边缘计算算力与机电控制技术融合的一次重要实践。</w:t>
      </w:r>
    </w:p>
    <w:p w:rsidR="007B3A1E" w:rsidRPr="007B3A1E" w:rsidRDefault="007B3A1E" w:rsidP="007B3A1E">
      <w:pPr>
        <w:pStyle w:val="2"/>
        <w:ind w:firstLine="482"/>
      </w:pPr>
      <w:r w:rsidRPr="007B3A1E">
        <w:lastRenderedPageBreak/>
        <w:t xml:space="preserve">1.4 </w:t>
      </w:r>
      <w:r w:rsidRPr="007B3A1E">
        <w:t>本章小结</w:t>
      </w:r>
    </w:p>
    <w:p w:rsidR="007B3A1E" w:rsidRPr="007B3A1E" w:rsidRDefault="007B3A1E" w:rsidP="007B3A1E">
      <w:pPr>
        <w:ind w:firstLine="420"/>
      </w:pPr>
      <w:r w:rsidRPr="007B3A1E">
        <w:t>综上所述，本项目以解决动态目标跟踪和自然人机交互为切入点，结合机器视觉、语音处理与边缘计算技术，构建了一个集</w:t>
      </w:r>
      <w:r w:rsidRPr="007B3A1E">
        <w:rPr>
          <w:b/>
          <w:bCs/>
        </w:rPr>
        <w:t>人脸跟随、语音对话、多媒体娱乐</w:t>
      </w:r>
      <w:r w:rsidRPr="007B3A1E">
        <w:t>于一体的智能实验系统。这不仅具有明确的工程应用价值，也为探索低延迟、高交互性的智能终端设计提供了实践经验。</w:t>
      </w:r>
    </w:p>
    <w:p w:rsidR="007B3A1E" w:rsidRDefault="0023124F" w:rsidP="0023124F">
      <w:pPr>
        <w:pStyle w:val="1"/>
        <w:ind w:firstLineChars="0"/>
      </w:pPr>
      <w:r>
        <w:rPr>
          <w:rFonts w:hint="eastAsia"/>
        </w:rPr>
        <w:t>2.</w:t>
      </w:r>
      <w:r>
        <w:rPr>
          <w:rFonts w:hint="eastAsia"/>
        </w:rPr>
        <w:t>主要功能</w:t>
      </w:r>
    </w:p>
    <w:p w:rsidR="0029073D" w:rsidRPr="0029073D" w:rsidRDefault="0029073D" w:rsidP="0029073D">
      <w:pPr>
        <w:ind w:firstLine="420"/>
      </w:pPr>
      <w:r w:rsidRPr="0029073D">
        <w:t>本系统基于</w:t>
      </w:r>
      <w:r w:rsidRPr="0029073D">
        <w:t xml:space="preserve"> AiBox-T710 </w:t>
      </w:r>
      <w:r w:rsidRPr="0029073D">
        <w:t>嵌入式人工智能实验平台，通过软硬件协同设计，实现了视觉感知、语音交互与环境监测等多维度的智能控制功能。系统主要包含机械臂人脸自动追踪、多模态语音交互以及多媒体娱乐三大核心功能模块，各模块协同工作，共同构建了一个具备自主感知与反馈能力的智能实验系统。</w:t>
      </w:r>
    </w:p>
    <w:p w:rsidR="0029073D" w:rsidRPr="0029073D" w:rsidRDefault="0029073D" w:rsidP="0029073D">
      <w:pPr>
        <w:pStyle w:val="2"/>
        <w:ind w:firstLine="482"/>
      </w:pPr>
      <w:r w:rsidRPr="0029073D">
        <w:t xml:space="preserve">2.1 </w:t>
      </w:r>
      <w:r w:rsidRPr="0029073D">
        <w:t>基于关键点检测的机械臂人脸自动追踪</w:t>
      </w:r>
    </w:p>
    <w:p w:rsidR="0029073D" w:rsidRPr="0029073D" w:rsidRDefault="0029073D" w:rsidP="0029073D">
      <w:pPr>
        <w:ind w:firstLine="420"/>
        <w:rPr>
          <w:rFonts w:hint="eastAsia"/>
        </w:rPr>
      </w:pPr>
      <w:r w:rsidRPr="0029073D">
        <w:rPr>
          <w:rFonts w:hint="eastAsia"/>
        </w:rPr>
        <w:t>人脸追踪是本项目的核心视觉功能，旨在实现机械臂对动态人脸目标的实时锁定与精确跟随。该功能的实现主要依赖于边缘端的高性能视觉算法与伺服控制逻辑。系统首先利用连接在实验箱上的高清摄像头实时采集视频流数据，并将其送入部署在</w:t>
      </w:r>
      <w:r w:rsidRPr="0029073D">
        <w:rPr>
          <w:rFonts w:hint="eastAsia"/>
        </w:rPr>
        <w:t xml:space="preserve"> T710 </w:t>
      </w:r>
      <w:r w:rsidRPr="0029073D">
        <w:rPr>
          <w:rFonts w:hint="eastAsia"/>
        </w:rPr>
        <w:t>计算平台上的</w:t>
      </w:r>
      <w:r w:rsidRPr="0029073D">
        <w:rPr>
          <w:rFonts w:hint="eastAsia"/>
        </w:rPr>
        <w:t xml:space="preserve"> FaceKeyPoint </w:t>
      </w:r>
      <w:r w:rsidRPr="0029073D">
        <w:rPr>
          <w:rFonts w:hint="eastAsia"/>
        </w:rPr>
        <w:t>深度学习模型中。与传统的人脸检测仅输出矩形框不同，该模型能够提取人脸的五官轮廓及关键特征点，从而计算出更为精确的人脸中心坐标</w:t>
      </w:r>
      <w:r w:rsidRPr="0029073D">
        <w:rPr>
          <w:position w:val="-10"/>
        </w:rPr>
        <w:object w:dxaOrig="58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9pt;height:16.15pt" o:ole="">
            <v:imagedata r:id="rId8" o:title=""/>
          </v:shape>
          <o:OLEObject Type="Embed" ProgID="Equation.DSMT4" ShapeID="_x0000_i1027" DrawAspect="Content" ObjectID="_1829499940" r:id="rId9"/>
        </w:object>
      </w:r>
      <w:r w:rsidRPr="0029073D">
        <w:rPr>
          <w:rFonts w:hint="eastAsia"/>
        </w:rPr>
        <w:t>。</w:t>
      </w:r>
    </w:p>
    <w:p w:rsidR="002A63B3" w:rsidRPr="002A63B3" w:rsidRDefault="0029073D" w:rsidP="002A63B3">
      <w:pPr>
        <w:ind w:firstLine="420"/>
      </w:pPr>
      <w:r w:rsidRPr="0029073D">
        <w:rPr>
          <w:rFonts w:hint="eastAsia"/>
        </w:rPr>
        <w:t>在获取人脸坐标后，系统进入视觉伺服控制阶段。程序实时计算当前人脸中心点与图像画面几何中心的欧氏距离偏差。该偏差值被分解为水平方向和垂直方的误差分量。系统根据这两个分量的大小和正负方向，通过比例控制算法计算出舵机需要调整的角度步长，并将其转化为底座舵机和俯仰舵机的</w:t>
      </w:r>
      <w:r w:rsidRPr="0029073D">
        <w:rPr>
          <w:rFonts w:hint="eastAsia"/>
        </w:rPr>
        <w:t xml:space="preserve"> PWM </w:t>
      </w:r>
      <w:r w:rsidRPr="0029073D">
        <w:rPr>
          <w:rFonts w:hint="eastAsia"/>
        </w:rPr>
        <w:t>控制信号。当人脸在画面中发生位移时，机械臂能够迅速做出响应：水平偏差驱动底座左右旋转，垂直偏差驱动关节上下俯仰，从而形成一个闭环反馈控制系统，始终保持人脸处于视野的中心区域，实现了流畅、稳定的视觉跟随效果。</w:t>
      </w:r>
      <w:r w:rsidR="002A63B3" w:rsidRPr="002A63B3">
        <w:t>图</w:t>
      </w:r>
      <w:r w:rsidR="002A63B3">
        <w:rPr>
          <w:rFonts w:hint="eastAsia"/>
        </w:rPr>
        <w:t>1</w:t>
      </w:r>
      <w:r w:rsidR="002A63B3" w:rsidRPr="002A63B3">
        <w:t>展示</w:t>
      </w:r>
      <w:r w:rsidR="002A63B3">
        <w:rPr>
          <w:rFonts w:hint="eastAsia"/>
        </w:rPr>
        <w:t>了</w:t>
      </w:r>
      <w:r w:rsidR="002A63B3" w:rsidRPr="002A63B3">
        <w:t>从图像采集、关键点提取、误差计算到舵机执行的闭环控制流程。</w:t>
      </w:r>
    </w:p>
    <w:p w:rsidR="0023124F" w:rsidRDefault="0029073D" w:rsidP="002A63B3">
      <w:pPr>
        <w:ind w:firstLineChars="0" w:firstLine="0"/>
        <w:rPr>
          <w:rFonts w:hint="eastAsia"/>
        </w:rPr>
      </w:pPr>
      <w:r>
        <w:rPr>
          <w:rFonts w:hint="eastAsia"/>
          <w:noProof/>
        </w:rPr>
        <w:lastRenderedPageBreak/>
        <w:drawing>
          <wp:anchor distT="0" distB="0" distL="114300" distR="114300" simplePos="0" relativeHeight="251658240" behindDoc="0" locked="0" layoutInCell="1" allowOverlap="1">
            <wp:simplePos x="0" y="0"/>
            <wp:positionH relativeFrom="margin">
              <wp:align>right</wp:align>
            </wp:positionH>
            <wp:positionV relativeFrom="paragraph">
              <wp:posOffset>153670</wp:posOffset>
            </wp:positionV>
            <wp:extent cx="5486400" cy="2930525"/>
            <wp:effectExtent l="0" t="0" r="0" b="3175"/>
            <wp:wrapSquare wrapText="bothSides"/>
            <wp:docPr id="1714494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4230" name="图片 1714494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2930525"/>
                    </a:xfrm>
                    <a:prstGeom prst="rect">
                      <a:avLst/>
                    </a:prstGeom>
                  </pic:spPr>
                </pic:pic>
              </a:graphicData>
            </a:graphic>
          </wp:anchor>
        </w:drawing>
      </w:r>
    </w:p>
    <w:p w:rsidR="002A63B3" w:rsidRPr="002A63B3" w:rsidRDefault="002A63B3" w:rsidP="002A63B3">
      <w:pPr>
        <w:ind w:firstLine="422"/>
        <w:jc w:val="center"/>
        <w:rPr>
          <w:b/>
          <w:bCs/>
        </w:rPr>
      </w:pPr>
      <w:r w:rsidRPr="002A63B3">
        <w:rPr>
          <w:rFonts w:hint="eastAsia"/>
          <w:b/>
          <w:bCs/>
        </w:rPr>
        <w:t>图</w:t>
      </w:r>
      <w:r w:rsidRPr="002A63B3">
        <w:rPr>
          <w:rFonts w:hint="eastAsia"/>
          <w:b/>
          <w:bCs/>
        </w:rPr>
        <w:t xml:space="preserve">1 </w:t>
      </w:r>
      <w:r w:rsidRPr="002A63B3">
        <w:rPr>
          <w:b/>
          <w:bCs/>
        </w:rPr>
        <w:t>视觉伺服控制原理图</w:t>
      </w:r>
    </w:p>
    <w:p w:rsidR="002A63B3" w:rsidRPr="002A63B3" w:rsidRDefault="002A63B3" w:rsidP="002A63B3">
      <w:pPr>
        <w:pStyle w:val="2"/>
        <w:ind w:firstLine="482"/>
      </w:pPr>
      <w:r w:rsidRPr="002A63B3">
        <w:t xml:space="preserve">2.2 </w:t>
      </w:r>
      <w:r w:rsidRPr="002A63B3">
        <w:t>融合环境感知的智能语音交互系统</w:t>
      </w:r>
    </w:p>
    <w:p w:rsidR="002A63B3" w:rsidRPr="002A63B3" w:rsidRDefault="002A63B3" w:rsidP="002A63B3">
      <w:pPr>
        <w:ind w:firstLine="420"/>
      </w:pPr>
      <w:r w:rsidRPr="002A63B3">
        <w:t>为了提升人机交互的自然度，系统集成了语音识别与传感器数据融合技术，使用户能够通过自然语言与实验箱进行双向沟通。该功能打破了传统物理按键的限制，建立了一条</w:t>
      </w:r>
      <w:r w:rsidRPr="002A63B3">
        <w:t>“</w:t>
      </w:r>
      <w:r w:rsidRPr="002A63B3">
        <w:t>语音指令</w:t>
      </w:r>
      <w:r w:rsidRPr="002A63B3">
        <w:t>-</w:t>
      </w:r>
      <w:r w:rsidRPr="002A63B3">
        <w:t>云端解析</w:t>
      </w:r>
      <w:r w:rsidRPr="002A63B3">
        <w:t>-</w:t>
      </w:r>
      <w:r w:rsidRPr="002A63B3">
        <w:t>本地执行</w:t>
      </w:r>
      <w:r w:rsidRPr="002A63B3">
        <w:t>-</w:t>
      </w:r>
      <w:r w:rsidRPr="002A63B3">
        <w:t>语音反馈</w:t>
      </w:r>
      <w:r w:rsidRPr="002A63B3">
        <w:t>”</w:t>
      </w:r>
      <w:r w:rsidRPr="002A63B3">
        <w:t>的完整交互链路。用户可以通过麦克风输入语音指令，系统调用</w:t>
      </w:r>
      <w:r w:rsidRPr="002A63B3">
        <w:rPr>
          <w:b/>
          <w:bCs/>
        </w:rPr>
        <w:t>百度在线语音识别</w:t>
      </w:r>
      <w:r w:rsidRPr="002A63B3">
        <w:t>接口将语音信号转换为文本信息，随后利用关键词匹配算法对文本进行语义分析。</w:t>
      </w:r>
    </w:p>
    <w:p w:rsidR="002A63B3" w:rsidRPr="002A63B3" w:rsidRDefault="002A63B3" w:rsidP="002A63B3">
      <w:pPr>
        <w:ind w:firstLine="420"/>
      </w:pPr>
      <w:r w:rsidRPr="002A63B3">
        <w:t>该模块的一个重要应用场景是环境感知数据的语音播报。</w:t>
      </w:r>
      <w:r w:rsidRPr="002A63B3">
        <w:t xml:space="preserve">AiBox </w:t>
      </w:r>
      <w:r w:rsidRPr="002A63B3">
        <w:t>实验箱板载了温湿度、光照、红外测距等多种传感器，这些传感器通过串口以高频率持续向主控端发送环境数据。当系统识别到用户询问如</w:t>
      </w:r>
      <w:r w:rsidRPr="002A63B3">
        <w:t>“</w:t>
      </w:r>
      <w:r w:rsidRPr="002A63B3">
        <w:t>现在的温度是多少</w:t>
      </w:r>
      <w:r w:rsidRPr="002A63B3">
        <w:t>”</w:t>
      </w:r>
      <w:r w:rsidRPr="002A63B3">
        <w:t>或</w:t>
      </w:r>
      <w:r w:rsidRPr="002A63B3">
        <w:t>“</w:t>
      </w:r>
      <w:r w:rsidRPr="002A63B3">
        <w:t>环境怎么样</w:t>
      </w:r>
      <w:r w:rsidRPr="002A63B3">
        <w:t>”</w:t>
      </w:r>
      <w:r w:rsidRPr="002A63B3">
        <w:t>等意图时，会自动从数据缓冲区中提取最新的传感器数值（如温度</w:t>
      </w:r>
      <w:r w:rsidRPr="002A63B3">
        <w:t xml:space="preserve"> 25.5℃</w:t>
      </w:r>
      <w:r w:rsidRPr="002A63B3">
        <w:t>，湿度</w:t>
      </w:r>
      <w:r w:rsidRPr="002A63B3">
        <w:t xml:space="preserve"> 60%</w:t>
      </w:r>
      <w:r w:rsidRPr="002A63B3">
        <w:t>），并将其动态填充到预设的回答模板中。随后，利用语音合成技术将这些文本转化为流畅的语音流并通过扬声器播放。此外，系统还具备基础的闲聊功能，能够对</w:t>
      </w:r>
      <w:r w:rsidRPr="002A63B3">
        <w:t>“</w:t>
      </w:r>
      <w:r w:rsidRPr="002A63B3">
        <w:t>你好</w:t>
      </w:r>
      <w:r w:rsidRPr="002A63B3">
        <w:t>”</w:t>
      </w:r>
      <w:r w:rsidRPr="002A63B3">
        <w:t>、</w:t>
      </w:r>
      <w:r w:rsidRPr="002A63B3">
        <w:t>“</w:t>
      </w:r>
      <w:r w:rsidRPr="002A63B3">
        <w:t>再见</w:t>
      </w:r>
      <w:r w:rsidRPr="002A63B3">
        <w:t>”</w:t>
      </w:r>
      <w:r w:rsidRPr="002A63B3">
        <w:t>等日常问候做出拟人化的语音回应，极大地增强了系统的互动性和智能化水平。</w:t>
      </w:r>
    </w:p>
    <w:p w:rsidR="002A63B3" w:rsidRPr="002A63B3" w:rsidRDefault="002A63B3" w:rsidP="002A63B3">
      <w:pPr>
        <w:pStyle w:val="2"/>
        <w:ind w:firstLine="482"/>
      </w:pPr>
      <w:r w:rsidRPr="002A63B3">
        <w:t xml:space="preserve">2.3 </w:t>
      </w:r>
      <w:r w:rsidRPr="002A63B3">
        <w:t>多媒体播放与便捷控制功能</w:t>
      </w:r>
    </w:p>
    <w:p w:rsidR="002A63B3" w:rsidRPr="002A63B3" w:rsidRDefault="002A63B3" w:rsidP="002A63B3">
      <w:pPr>
        <w:ind w:firstLine="420"/>
      </w:pPr>
      <w:r w:rsidRPr="002A63B3">
        <w:t>作为智能系统的辅助功能，本项目还开发了多媒体音乐播放模块，赋予了实验箱作为智能音箱的娱乐属性。该功能基于</w:t>
      </w:r>
      <w:r w:rsidRPr="002A63B3">
        <w:t xml:space="preserve"> Pygame </w:t>
      </w:r>
      <w:r w:rsidRPr="002A63B3">
        <w:t>音频库开发，支持对本地存储设备中的音频文件进行解码与播放。为了提供便捷的操作体验，系统设计了多维度的控制逻辑：用户既可以通过语音</w:t>
      </w:r>
      <w:r w:rsidRPr="002A63B3">
        <w:lastRenderedPageBreak/>
        <w:t>指令（如</w:t>
      </w:r>
      <w:r w:rsidRPr="002A63B3">
        <w:t>“</w:t>
      </w:r>
      <w:r w:rsidRPr="002A63B3">
        <w:t>播放音乐</w:t>
      </w:r>
      <w:r w:rsidRPr="002A63B3">
        <w:t>”</w:t>
      </w:r>
      <w:r w:rsidRPr="002A63B3">
        <w:t>、</w:t>
      </w:r>
      <w:r w:rsidRPr="002A63B3">
        <w:t>“</w:t>
      </w:r>
      <w:r w:rsidRPr="002A63B3">
        <w:t>暂停</w:t>
      </w:r>
      <w:r w:rsidRPr="002A63B3">
        <w:t>”</w:t>
      </w:r>
      <w:r w:rsidRPr="002A63B3">
        <w:t>）控制播放状态，也可以利用外接键盘进行物理控制。</w:t>
      </w:r>
    </w:p>
    <w:p w:rsidR="002A63B3" w:rsidRPr="002A63B3" w:rsidRDefault="002A63B3" w:rsidP="002A63B3">
      <w:pPr>
        <w:ind w:firstLine="420"/>
      </w:pPr>
      <w:r w:rsidRPr="002A63B3">
        <w:t>具体而言，键盘的方向键被映射为多媒体功能键，其中</w:t>
      </w:r>
      <w:r w:rsidRPr="002A63B3">
        <w:t>“</w:t>
      </w:r>
      <w:r w:rsidRPr="002A63B3">
        <w:t>上</w:t>
      </w:r>
      <w:r w:rsidRPr="002A63B3">
        <w:t>/</w:t>
      </w:r>
      <w:r w:rsidRPr="002A63B3">
        <w:t>下</w:t>
      </w:r>
      <w:r w:rsidRPr="002A63B3">
        <w:t>”</w:t>
      </w:r>
      <w:r w:rsidRPr="002A63B3">
        <w:t>键用于实时调节系统音量，</w:t>
      </w:r>
      <w:r w:rsidRPr="002A63B3">
        <w:t>“</w:t>
      </w:r>
      <w:r w:rsidRPr="002A63B3">
        <w:t>左</w:t>
      </w:r>
      <w:r w:rsidRPr="002A63B3">
        <w:t>/</w:t>
      </w:r>
      <w:r w:rsidRPr="002A63B3">
        <w:t>右</w:t>
      </w:r>
      <w:r w:rsidRPr="002A63B3">
        <w:t>”</w:t>
      </w:r>
      <w:r w:rsidRPr="002A63B3">
        <w:t>键用于切换上一首或下一首曲目，回车键则作为播放</w:t>
      </w:r>
      <w:r w:rsidRPr="002A63B3">
        <w:t>/</w:t>
      </w:r>
      <w:r w:rsidRPr="002A63B3">
        <w:t>暂停的快捷开关。这种设计使得机械臂在执行视觉跟随任务的同时，能够作为一个背景音乐播放器独立运行，实现了单一硬件平台上的多线程任务并行处理，丰富了系统的应用场景。</w:t>
      </w:r>
    </w:p>
    <w:p w:rsidR="002A63B3" w:rsidRDefault="003B4344" w:rsidP="003B4344">
      <w:pPr>
        <w:pStyle w:val="1"/>
        <w:ind w:firstLine="562"/>
      </w:pPr>
      <w:r>
        <w:rPr>
          <w:rFonts w:hint="eastAsia"/>
        </w:rPr>
        <w:t>3.</w:t>
      </w:r>
      <w:r>
        <w:rPr>
          <w:rFonts w:hint="eastAsia"/>
        </w:rPr>
        <w:t>实现方法</w:t>
      </w:r>
    </w:p>
    <w:p w:rsidR="00146CE8" w:rsidRPr="00146CE8" w:rsidRDefault="00146CE8" w:rsidP="00146CE8">
      <w:pPr>
        <w:ind w:firstLine="420"/>
      </w:pPr>
      <w:r w:rsidRPr="00146CE8">
        <w:t>本系统的核心设计理念在于构建一个集感知、决策与执行于一体的软硬件深度融合系统。依托于</w:t>
      </w:r>
      <w:r w:rsidRPr="00146CE8">
        <w:t xml:space="preserve"> AiBox-T710 </w:t>
      </w:r>
      <w:r w:rsidRPr="00146CE8">
        <w:t>嵌入式人工智能实验平台的异构计算能力，我们在软件层面设计了一套高并发、低耦合的分层架构，利用</w:t>
      </w:r>
      <w:r w:rsidRPr="00146CE8">
        <w:t xml:space="preserve"> Python </w:t>
      </w:r>
      <w:r w:rsidRPr="00146CE8">
        <w:t>的多线程技巧妙解决了计算机视觉推理的高负载、串口通信的实时性以及用户交互界面刷新率之间的资源调度矛盾。整个系统的实现过程不仅涉及深度学习模型的边缘侧部署，更涵盖了底层驱动开发、通信协议设计、视觉伺服控制算法实现以及多模态交互逻辑的编写。</w:t>
      </w:r>
    </w:p>
    <w:p w:rsidR="00146CE8" w:rsidRPr="00146CE8" w:rsidRDefault="00146CE8" w:rsidP="00146CE8">
      <w:pPr>
        <w:pStyle w:val="2"/>
        <w:ind w:firstLine="482"/>
      </w:pPr>
      <w:r w:rsidRPr="00146CE8">
        <w:t xml:space="preserve">3.1 </w:t>
      </w:r>
      <w:r w:rsidRPr="00146CE8">
        <w:t>总体架构设计与系统功能实现的逻辑基础</w:t>
      </w:r>
    </w:p>
    <w:p w:rsidR="007E2CAF" w:rsidRPr="007E2CAF" w:rsidRDefault="007E2CAF" w:rsidP="007E2CAF">
      <w:pPr>
        <w:ind w:firstLine="420"/>
      </w:pPr>
      <w:r w:rsidRPr="007E2CAF">
        <w:t>在复杂嵌入式系统的开发中，软件架构的合理性直接决定了系统的稳定性与可扩展性。为了降低各功能模块之间的耦合度，确保单一模块的修改不会对系统整体造成连锁反应，本系统采用了经典的</w:t>
      </w:r>
      <w:r w:rsidRPr="007E2CAF">
        <w:t>“</w:t>
      </w:r>
      <w:r w:rsidRPr="007E2CAF">
        <w:t>驱动</w:t>
      </w:r>
      <w:r w:rsidRPr="007E2CAF">
        <w:t>-</w:t>
      </w:r>
      <w:r w:rsidRPr="007E2CAF">
        <w:t>逻辑</w:t>
      </w:r>
      <w:r w:rsidRPr="007E2CAF">
        <w:t>-</w:t>
      </w:r>
      <w:r w:rsidRPr="007E2CAF">
        <w:t>应用</w:t>
      </w:r>
      <w:r w:rsidRPr="007E2CAF">
        <w:t>”</w:t>
      </w:r>
      <w:r w:rsidRPr="007E2CAF">
        <w:t>三层架构设计模式。</w:t>
      </w:r>
    </w:p>
    <w:p w:rsidR="007E2CAF" w:rsidRPr="007E2CAF" w:rsidRDefault="007E2CAF" w:rsidP="007E2CAF">
      <w:pPr>
        <w:ind w:firstLine="420"/>
      </w:pPr>
      <w:r w:rsidRPr="007E2CAF">
        <w:t>最底层为</w:t>
      </w:r>
      <w:r w:rsidRPr="007E2CAF">
        <w:rPr>
          <w:b/>
          <w:bCs/>
        </w:rPr>
        <w:t>驱动与通信层</w:t>
      </w:r>
      <w:r w:rsidRPr="007E2CAF">
        <w:t>，该层直接面向硬件，负责屏蔽底层设备的物理差异。在本系统中，</w:t>
      </w:r>
      <w:r w:rsidRPr="007E2CAF">
        <w:t xml:space="preserve">Uart </w:t>
      </w:r>
      <w:r w:rsidRPr="007E2CAF">
        <w:t>类作为核心通信组件，封装了</w:t>
      </w:r>
      <w:r w:rsidRPr="007E2CAF">
        <w:t xml:space="preserve"> RS-232 </w:t>
      </w:r>
      <w:r w:rsidRPr="007E2CAF">
        <w:t>串口通信协议的物理层读写操作，它通过独立的守护线程实时监听硬件端口，确保了传感器数据的高速吞吐。同时，音频驱动模块基于</w:t>
      </w:r>
      <w:r w:rsidRPr="007E2CAF">
        <w:t xml:space="preserve"> PyAudio </w:t>
      </w:r>
      <w:r w:rsidRPr="007E2CAF">
        <w:t>和</w:t>
      </w:r>
      <w:r w:rsidRPr="007E2CAF">
        <w:t xml:space="preserve"> Pygame </w:t>
      </w:r>
      <w:r w:rsidRPr="007E2CAF">
        <w:t>库，分别实现了音频流的原始数据采集与多媒体文件的解码播放。</w:t>
      </w:r>
    </w:p>
    <w:p w:rsidR="007E2CAF" w:rsidRPr="007E2CAF" w:rsidRDefault="007E2CAF" w:rsidP="007E2CAF">
      <w:pPr>
        <w:ind w:firstLine="420"/>
      </w:pPr>
      <w:r w:rsidRPr="007E2CAF">
        <w:t>中间层为</w:t>
      </w:r>
      <w:r w:rsidRPr="007E2CAF">
        <w:rPr>
          <w:b/>
          <w:bCs/>
        </w:rPr>
        <w:t>核心算法层</w:t>
      </w:r>
      <w:r w:rsidRPr="007E2CAF">
        <w:t>，它是整个系统的</w:t>
      </w:r>
      <w:r w:rsidRPr="007E2CAF">
        <w:t>“</w:t>
      </w:r>
      <w:r w:rsidRPr="007E2CAF">
        <w:t>大脑</w:t>
      </w:r>
      <w:r w:rsidRPr="007E2CAF">
        <w:t>”</w:t>
      </w:r>
      <w:r w:rsidRPr="007E2CAF">
        <w:t>。该层集成了</w:t>
      </w:r>
      <w:r w:rsidRPr="007E2CAF">
        <w:t xml:space="preserve"> FaceKeyPoint </w:t>
      </w:r>
      <w:r w:rsidRPr="007E2CAF">
        <w:t>深度学习模型，负责对视频流进行复杂的特征提取与关键点回归。此外，该层还封装了百度</w:t>
      </w:r>
      <w:r w:rsidRPr="007E2CAF">
        <w:t xml:space="preserve"> AI </w:t>
      </w:r>
      <w:r w:rsidRPr="007E2CAF">
        <w:t>开放平台的</w:t>
      </w:r>
      <w:r w:rsidRPr="007E2CAF">
        <w:t xml:space="preserve"> RESTful API</w:t>
      </w:r>
      <w:r w:rsidRPr="007E2CAF">
        <w:t>，通过</w:t>
      </w:r>
      <w:r w:rsidRPr="007E2CAF">
        <w:t xml:space="preserve"> AsrOnline </w:t>
      </w:r>
      <w:r w:rsidRPr="007E2CAF">
        <w:t>和</w:t>
      </w:r>
      <w:r w:rsidRPr="007E2CAF">
        <w:t xml:space="preserve"> TtsOnline </w:t>
      </w:r>
      <w:r w:rsidRPr="007E2CAF">
        <w:t>类实现了本地音频数据与云端语义服务的无缝对接。</w:t>
      </w:r>
    </w:p>
    <w:p w:rsidR="007E2CAF" w:rsidRPr="007E2CAF" w:rsidRDefault="007E2CAF" w:rsidP="007E2CAF">
      <w:pPr>
        <w:ind w:firstLine="420"/>
      </w:pPr>
      <w:r w:rsidRPr="007E2CAF">
        <w:t>最上层为</w:t>
      </w:r>
      <w:r w:rsidRPr="007E2CAF">
        <w:rPr>
          <w:b/>
          <w:bCs/>
        </w:rPr>
        <w:t>应用交互层</w:t>
      </w:r>
      <w:r w:rsidRPr="007E2CAF">
        <w:t>，该层基于</w:t>
      </w:r>
      <w:r w:rsidRPr="007E2CAF">
        <w:t xml:space="preserve"> OpenCV </w:t>
      </w:r>
      <w:r w:rsidRPr="007E2CAF">
        <w:t>图形库构建。它不直接操作硬件，而是通过调用中间层提供的接口获取经过处理的数据对象，如</w:t>
      </w:r>
      <w:r w:rsidRPr="007E2CAF">
        <w:t xml:space="preserve"> Sensors </w:t>
      </w:r>
      <w:r w:rsidRPr="007E2CAF">
        <w:t>类实例或人脸关键点坐标，并将其转化为直观的视觉元素。</w:t>
      </w:r>
    </w:p>
    <w:p w:rsidR="007E2CAF" w:rsidRDefault="007E2CAF" w:rsidP="007E2CAF">
      <w:pPr>
        <w:ind w:firstLine="420"/>
      </w:pPr>
      <w:r>
        <w:rPr>
          <w:rFonts w:hint="eastAsia"/>
          <w:noProof/>
        </w:rPr>
        <w:lastRenderedPageBreak/>
        <w:drawing>
          <wp:anchor distT="0" distB="0" distL="114300" distR="114300" simplePos="0" relativeHeight="251659264" behindDoc="0" locked="0" layoutInCell="1" allowOverlap="1">
            <wp:simplePos x="0" y="0"/>
            <wp:positionH relativeFrom="margin">
              <wp:align>center</wp:align>
            </wp:positionH>
            <wp:positionV relativeFrom="paragraph">
              <wp:posOffset>700323</wp:posOffset>
            </wp:positionV>
            <wp:extent cx="4838065" cy="2797175"/>
            <wp:effectExtent l="0" t="0" r="635" b="3175"/>
            <wp:wrapSquare wrapText="bothSides"/>
            <wp:docPr id="1827345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5284" name="图片 1827345284"/>
                    <pic:cNvPicPr/>
                  </pic:nvPicPr>
                  <pic:blipFill rotWithShape="1">
                    <a:blip r:embed="rId11" cstate="print">
                      <a:extLst>
                        <a:ext uri="{28A0092B-C50C-407E-A947-70E740481C1C}">
                          <a14:useLocalDpi xmlns:a14="http://schemas.microsoft.com/office/drawing/2010/main" val="0"/>
                        </a:ext>
                      </a:extLst>
                    </a:blip>
                    <a:srcRect l="4128" t="4179" r="7631" b="3538"/>
                    <a:stretch>
                      <a:fillRect/>
                    </a:stretch>
                  </pic:blipFill>
                  <pic:spPr bwMode="auto">
                    <a:xfrm>
                      <a:off x="0" y="0"/>
                      <a:ext cx="4838065" cy="2797175"/>
                    </a:xfrm>
                    <a:prstGeom prst="rect">
                      <a:avLst/>
                    </a:prstGeom>
                    <a:ln>
                      <a:noFill/>
                    </a:ln>
                    <a:extLst>
                      <a:ext uri="{53640926-AAD7-44D8-BBD7-CCE9431645EC}">
                        <a14:shadowObscured xmlns:a14="http://schemas.microsoft.com/office/drawing/2010/main"/>
                      </a:ext>
                    </a:extLst>
                  </pic:spPr>
                </pic:pic>
              </a:graphicData>
            </a:graphic>
          </wp:anchor>
        </w:drawing>
      </w:r>
      <w:r w:rsidRPr="007E2CAF">
        <w:t>这种分层设计的具体拓扑关</w:t>
      </w:r>
      <w:r w:rsidRPr="007E2CAF">
        <w:t>系如图</w:t>
      </w:r>
      <w:r w:rsidRPr="007E2CAF">
        <w:rPr>
          <w:rFonts w:hint="eastAsia"/>
        </w:rPr>
        <w:t>2</w:t>
      </w:r>
      <w:r w:rsidRPr="007E2CAF">
        <w:t>所示。</w:t>
      </w:r>
      <w:r w:rsidRPr="007E2CAF">
        <w:t>图中清晰地展示了数据流向：底层的传感器原始数据自下而上经过驱动层的解析，转化为结构化的状态信息进入算法层；而上层的控制指则自上而下逐层传递，最终驱动机械臂等硬件执行动作。</w:t>
      </w:r>
    </w:p>
    <w:p w:rsidR="007E2CAF" w:rsidRPr="007E2CAF" w:rsidRDefault="007E2CAF" w:rsidP="007E2CAF">
      <w:pPr>
        <w:ind w:firstLine="420"/>
        <w:jc w:val="center"/>
      </w:pPr>
      <w:r w:rsidRPr="007E2CAF">
        <w:rPr>
          <w:rFonts w:hint="eastAsia"/>
        </w:rPr>
        <w:t>图</w:t>
      </w:r>
      <w:r w:rsidRPr="007E2CAF">
        <w:rPr>
          <w:rFonts w:hint="eastAsia"/>
        </w:rPr>
        <w:t xml:space="preserve">2 </w:t>
      </w:r>
      <w:r w:rsidRPr="007E2CAF">
        <w:t>软件系统分层架构拓扑图</w:t>
      </w:r>
    </w:p>
    <w:p w:rsidR="007E2CAF" w:rsidRPr="007E2CAF" w:rsidRDefault="007E2CAF" w:rsidP="007E2CAF">
      <w:pPr>
        <w:pStyle w:val="2"/>
        <w:ind w:firstLine="482"/>
      </w:pPr>
      <w:r w:rsidRPr="007E2CAF">
        <w:t xml:space="preserve">3.2 </w:t>
      </w:r>
      <w:r w:rsidRPr="007E2CAF">
        <w:t>深度学习模型的边缘部署与视觉感知机制</w:t>
      </w:r>
    </w:p>
    <w:p w:rsidR="00F1666C" w:rsidRPr="00F1666C" w:rsidRDefault="00F1666C" w:rsidP="00F1666C">
      <w:pPr>
        <w:ind w:firstLine="420"/>
        <w:jc w:val="both"/>
      </w:pPr>
      <w:r w:rsidRPr="00F1666C">
        <w:t>视觉感知模块是实现智能跟随功能的核心驱动力，其性能直接决定了系统的响应速度与追踪精度。为了在</w:t>
      </w:r>
      <w:r w:rsidRPr="00F1666C">
        <w:t xml:space="preserve"> AiBox-T710 </w:t>
      </w:r>
      <w:r w:rsidRPr="00F1666C">
        <w:t>这种算力受限的边缘设备上实现毫秒级的实时检测，本项目并未直接采用庞大的通用目标检测网络，而是设计并部署了一种级联式轻量化卷积神经网络架构。该架构由人脸检测网络和关键点回归网络两个子模块构成，分别负责粗粒度的位置定位与细粒度的特征点提取。</w:t>
      </w:r>
    </w:p>
    <w:p w:rsidR="00F1666C" w:rsidRPr="00F1666C" w:rsidRDefault="00F1666C" w:rsidP="00F1666C">
      <w:pPr>
        <w:pStyle w:val="3"/>
        <w:ind w:firstLine="422"/>
      </w:pPr>
      <w:r w:rsidRPr="00F1666C">
        <w:t xml:space="preserve">3.2.1 </w:t>
      </w:r>
      <w:r w:rsidRPr="00F1666C">
        <w:t>模型架构与训练数据集</w:t>
      </w:r>
    </w:p>
    <w:p w:rsidR="00F1666C" w:rsidRPr="00F1666C" w:rsidRDefault="00F1666C" w:rsidP="00F1666C">
      <w:pPr>
        <w:ind w:firstLine="420"/>
        <w:jc w:val="both"/>
      </w:pPr>
      <w:r w:rsidRPr="00F1666C">
        <w:t>在模型设计上，人脸检测网络采用了以</w:t>
      </w:r>
      <w:r w:rsidRPr="00F1666C">
        <w:t xml:space="preserve"> </w:t>
      </w:r>
      <w:r w:rsidRPr="00F1666C">
        <w:rPr>
          <w:b/>
          <w:bCs/>
        </w:rPr>
        <w:t>MobileNetV2</w:t>
      </w:r>
      <w:r w:rsidRPr="00F1666C">
        <w:t xml:space="preserve"> </w:t>
      </w:r>
      <w:r w:rsidRPr="00F1666C">
        <w:t>为骨干网络的单阶段检测器变体。</w:t>
      </w:r>
      <w:r w:rsidRPr="00F1666C">
        <w:t xml:space="preserve">MobileNetV2 </w:t>
      </w:r>
      <w:r w:rsidRPr="00F1666C">
        <w:t>引入的倒残差结构和线性瓶颈层极大地降低了参数量与计算复杂度，使其非常适合嵌入式部署。对于关键点回归任务，我们采用了基于</w:t>
      </w:r>
      <w:r w:rsidRPr="00F1666C">
        <w:t xml:space="preserve"> </w:t>
      </w:r>
      <w:r w:rsidRPr="00F1666C">
        <w:rPr>
          <w:b/>
          <w:bCs/>
        </w:rPr>
        <w:t>ResNet-18</w:t>
      </w:r>
      <w:r w:rsidRPr="00F1666C">
        <w:t xml:space="preserve"> </w:t>
      </w:r>
      <w:r w:rsidRPr="00F1666C">
        <w:t>剪枝后的轻量化回归网络，输入为检测到的人脸</w:t>
      </w:r>
      <w:r w:rsidRPr="00F1666C">
        <w:t xml:space="preserve"> ROI</w:t>
      </w:r>
      <w:r w:rsidRPr="00F1666C">
        <w:t>区域，输出为</w:t>
      </w:r>
      <w:r w:rsidRPr="00F1666C">
        <w:t xml:space="preserve"> 68 </w:t>
      </w:r>
      <w:r w:rsidRPr="00F1666C">
        <w:t>个面部关键点的</w:t>
      </w:r>
      <w:r w:rsidRPr="00F1666C">
        <w:rPr>
          <w:position w:val="-10"/>
        </w:rPr>
        <w:object w:dxaOrig="580" w:dyaOrig="320">
          <v:shape id="_x0000_i1033" type="#_x0000_t75" style="width:28.9pt;height:16.15pt" o:ole="">
            <v:imagedata r:id="rId12" o:title=""/>
          </v:shape>
          <o:OLEObject Type="Embed" ProgID="Equation.DSMT4" ShapeID="_x0000_i1033" DrawAspect="Content" ObjectID="_1829499941" r:id="rId13"/>
        </w:object>
      </w:r>
      <w:r w:rsidRPr="00F1666C">
        <w:t>坐标偏移量。</w:t>
      </w:r>
    </w:p>
    <w:p w:rsidR="00F1666C" w:rsidRPr="00F1666C" w:rsidRDefault="00F1666C" w:rsidP="00F1666C">
      <w:pPr>
        <w:ind w:firstLine="420"/>
        <w:jc w:val="both"/>
      </w:pPr>
      <w:r w:rsidRPr="00F1666C">
        <w:t>模型的训练依托于业界公认的大规模人脸数据集</w:t>
      </w:r>
      <w:r w:rsidRPr="00F1666C">
        <w:t xml:space="preserve"> WFLW</w:t>
      </w:r>
      <w:r w:rsidRPr="00F1666C">
        <w:rPr>
          <w:b/>
          <w:bCs/>
        </w:rPr>
        <w:t xml:space="preserve"> </w:t>
      </w:r>
      <w:r w:rsidRPr="00F1666C">
        <w:t>。该数据集包含</w:t>
      </w:r>
      <w:r w:rsidRPr="00F1666C">
        <w:t xml:space="preserve"> 10,000 </w:t>
      </w:r>
      <w:r w:rsidRPr="00F1666C">
        <w:t>张由于姿态、表情、光照和遮挡情况极其复杂的人脸图像，能够有效提升模型在真实场景下的泛化能力。在数据预处理阶段，我们采用了多种数据增强策略，包括随机旋转（</w:t>
      </w:r>
      <w:r w:rsidRPr="00F1666C">
        <w:t>±30°</w:t>
      </w:r>
      <w:r w:rsidRPr="00F1666C">
        <w:t>）、水平翻转、随机裁剪以及色彩抖动，以扩充训练样本的多样性，防止模型过拟合。</w:t>
      </w:r>
    </w:p>
    <w:p w:rsidR="00F1666C" w:rsidRPr="00F1666C" w:rsidRDefault="00F1666C" w:rsidP="00F1666C">
      <w:pPr>
        <w:pStyle w:val="3"/>
        <w:ind w:firstLine="422"/>
      </w:pPr>
      <w:r w:rsidRPr="00F1666C">
        <w:lastRenderedPageBreak/>
        <w:t xml:space="preserve">3.2.2 </w:t>
      </w:r>
      <w:r w:rsidRPr="00F1666C">
        <w:t>损失函数与优化策略</w:t>
      </w:r>
    </w:p>
    <w:p w:rsidR="00F1666C" w:rsidRPr="00F1666C" w:rsidRDefault="00F1666C" w:rsidP="00F1666C">
      <w:pPr>
        <w:ind w:firstLine="420"/>
      </w:pPr>
      <w:r w:rsidRPr="00F1666C">
        <w:t>在训练过程中，针对人脸检测任务，我们采用了</w:t>
      </w:r>
      <w:r w:rsidRPr="00004D3F">
        <w:t xml:space="preserve"> Smooth L1 Loss</w:t>
      </w:r>
      <w:r w:rsidRPr="00F1666C">
        <w:t xml:space="preserve"> </w:t>
      </w:r>
      <w:r w:rsidRPr="00F1666C">
        <w:t>用于边界框回归，该函数在误差较小时具有平方性质，误差较大时呈线性，对离群点不敏感：</w:t>
      </w:r>
    </w:p>
    <w:p w:rsidR="00F1666C" w:rsidRDefault="00F1666C" w:rsidP="00F1666C">
      <w:pPr>
        <w:pStyle w:val="MTDisplayEquation"/>
      </w:pPr>
      <w:r>
        <w:tab/>
      </w:r>
      <w:r w:rsidRPr="00F1666C">
        <w:rPr>
          <w:position w:val="-32"/>
        </w:rPr>
        <w:object w:dxaOrig="3560" w:dyaOrig="760">
          <v:shape id="_x0000_i1049" type="#_x0000_t75" style="width:177.9pt;height:38.1pt" o:ole="">
            <v:imagedata r:id="rId14" o:title=""/>
          </v:shape>
          <o:OLEObject Type="Embed" ProgID="Equation.DSMT4" ShapeID="_x0000_i1049" DrawAspect="Content" ObjectID="_1829499942"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rsidR="00F1666C" w:rsidRPr="00F1666C" w:rsidRDefault="00F1666C" w:rsidP="00F1666C">
      <w:pPr>
        <w:ind w:firstLine="420"/>
      </w:pPr>
      <w:r w:rsidRPr="00F1666C">
        <w:t>同时，结合</w:t>
      </w:r>
      <w:r w:rsidRPr="00004D3F">
        <w:t xml:space="preserve"> Focal Loss </w:t>
      </w:r>
      <w:r w:rsidRPr="00F1666C">
        <w:t>解决正负样本不平衡问题，通过降低易分类样本的权重，使模型更专注于难分类样本：</w:t>
      </w:r>
    </w:p>
    <w:p w:rsidR="00F1666C" w:rsidRDefault="00F1666C" w:rsidP="00F1666C">
      <w:pPr>
        <w:pStyle w:val="MTDisplayEquation"/>
      </w:pPr>
      <w:r>
        <w:tab/>
      </w:r>
      <w:r w:rsidRPr="00F1666C">
        <w:rPr>
          <w:position w:val="-12"/>
        </w:rPr>
        <w:object w:dxaOrig="2860" w:dyaOrig="380">
          <v:shape id="_x0000_i1059" type="#_x0000_t75" style="width:142.85pt;height:18.85pt" o:ole="">
            <v:imagedata r:id="rId16" o:title=""/>
          </v:shape>
          <o:OLEObject Type="Embed" ProgID="Equation.DSMT4" ShapeID="_x0000_i1059" DrawAspect="Content" ObjectID="_1829499943"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rsidR="00F1666C" w:rsidRPr="00F1666C" w:rsidRDefault="00F1666C" w:rsidP="00F1666C">
      <w:pPr>
        <w:ind w:firstLine="420"/>
      </w:pPr>
      <w:r w:rsidRPr="00F1666C">
        <w:t>针对关键点回归任务，考虑到人脸关键点对异常值的敏感性，我们引入了</w:t>
      </w:r>
      <w:r w:rsidRPr="00F1666C">
        <w:t xml:space="preserve"> </w:t>
      </w:r>
      <w:r w:rsidRPr="00004D3F">
        <w:t xml:space="preserve">Wing Loss </w:t>
      </w:r>
      <w:r w:rsidRPr="00F1666C">
        <w:t>函数。相比于传统的</w:t>
      </w:r>
      <w:r w:rsidRPr="00F1666C">
        <w:t xml:space="preserve"> MSE Loss</w:t>
      </w:r>
      <w:r w:rsidRPr="00F1666C">
        <w:t>，</w:t>
      </w:r>
      <w:r w:rsidRPr="00F1666C">
        <w:t xml:space="preserve">Wing Loss </w:t>
      </w:r>
      <w:r w:rsidRPr="00F1666C">
        <w:t>在误差较小时具有更大的梯度（对数部分），能够促使模型在训练后期更加关注微小的定位误差，从而提升关键点的精细度：</w:t>
      </w:r>
    </w:p>
    <w:p w:rsidR="00F1666C" w:rsidRDefault="00F1666C" w:rsidP="00F1666C">
      <w:pPr>
        <w:pStyle w:val="MTDisplayEquation"/>
      </w:pPr>
      <w:r>
        <w:tab/>
      </w:r>
      <w:r w:rsidRPr="00F1666C">
        <w:rPr>
          <w:position w:val="-30"/>
        </w:rPr>
        <w:object w:dxaOrig="3760" w:dyaOrig="720">
          <v:shape id="_x0000_i1071" type="#_x0000_t75" style="width:187.9pt;height:36.2pt" o:ole="">
            <v:imagedata r:id="rId18" o:title=""/>
          </v:shape>
          <o:OLEObject Type="Embed" ProgID="Equation.DSMT4" ShapeID="_x0000_i1071" DrawAspect="Content" ObjectID="_1829499944"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rsidR="00F1666C" w:rsidRPr="00F1666C" w:rsidRDefault="00F1666C" w:rsidP="00004D3F">
      <w:pPr>
        <w:ind w:firstLine="420"/>
        <w:jc w:val="both"/>
      </w:pPr>
      <w:r w:rsidRPr="00F1666C">
        <w:t>其中</w:t>
      </w:r>
      <w:r w:rsidR="00004D3F" w:rsidRPr="00004D3F">
        <w:rPr>
          <w:position w:val="-6"/>
        </w:rPr>
        <w:object w:dxaOrig="240" w:dyaOrig="220">
          <v:shape id="_x0000_i1083" type="#_x0000_t75" style="width:11.95pt;height:11.15pt" o:ole="">
            <v:imagedata r:id="rId20" o:title=""/>
          </v:shape>
          <o:OLEObject Type="Embed" ProgID="Equation.DSMT4" ShapeID="_x0000_i1083" DrawAspect="Content" ObjectID="_1829499945" r:id="rId21"/>
        </w:object>
      </w:r>
      <w:r w:rsidRPr="00F1666C">
        <w:t>和</w:t>
      </w:r>
      <w:r w:rsidRPr="00F1666C">
        <w:rPr>
          <w:position w:val="-4"/>
        </w:rPr>
        <w:object w:dxaOrig="160" w:dyaOrig="200">
          <v:shape id="_x0000_i1080" type="#_x0000_t75" style="width:8.1pt;height:10pt" o:ole="">
            <v:imagedata r:id="rId22" o:title=""/>
          </v:shape>
          <o:OLEObject Type="Embed" ProgID="Equation.DSMT4" ShapeID="_x0000_i1080" DrawAspect="Content" ObjectID="_1829499946" r:id="rId23"/>
        </w:object>
      </w:r>
      <w:r w:rsidRPr="00F1666C">
        <w:t>是非负常数，</w:t>
      </w:r>
      <w:r w:rsidRPr="00F1666C">
        <w:rPr>
          <w:position w:val="-10"/>
        </w:rPr>
        <w:object w:dxaOrig="2100" w:dyaOrig="320">
          <v:shape id="_x0000_i1074" type="#_x0000_t75" style="width:105.1pt;height:16.15pt" o:ole="">
            <v:imagedata r:id="rId24" o:title=""/>
          </v:shape>
          <o:OLEObject Type="Embed" ProgID="Equation.DSMT4" ShapeID="_x0000_i1074" DrawAspect="Content" ObjectID="_1829499947" r:id="rId25"/>
        </w:object>
      </w:r>
      <w:r w:rsidRPr="00F1666C">
        <w:t xml:space="preserve"> </w:t>
      </w:r>
      <w:r w:rsidRPr="00F1666C">
        <w:t>是连接常数。模型优化器选用</w:t>
      </w:r>
      <w:r w:rsidRPr="00F1666C">
        <w:t xml:space="preserve"> </w:t>
      </w:r>
      <w:r w:rsidRPr="00F1666C">
        <w:rPr>
          <w:b/>
          <w:bCs/>
        </w:rPr>
        <w:t>AdamW</w:t>
      </w:r>
      <w:r w:rsidRPr="00F1666C">
        <w:t>，初始学习率设定为</w:t>
      </w:r>
      <w:r w:rsidR="00004D3F" w:rsidRPr="00004D3F">
        <w:rPr>
          <w:position w:val="-6"/>
        </w:rPr>
        <w:object w:dxaOrig="580" w:dyaOrig="279">
          <v:shape id="_x0000_i1090" type="#_x0000_t75" style="width:28.9pt;height:13.85pt" o:ole="">
            <v:imagedata r:id="rId26" o:title=""/>
          </v:shape>
          <o:OLEObject Type="Embed" ProgID="Equation.DSMT4" ShapeID="_x0000_i1090" DrawAspect="Content" ObjectID="_1829499948" r:id="rId27"/>
        </w:object>
      </w:r>
      <w:r w:rsidRPr="00F1666C">
        <w:t>，并配合余弦退火策略进行学习率衰减，训练周期（</w:t>
      </w:r>
      <w:r w:rsidRPr="00F1666C">
        <w:t>Epochs</w:t>
      </w:r>
      <w:r w:rsidRPr="00F1666C">
        <w:t>）设定为</w:t>
      </w:r>
      <w:r w:rsidRPr="00F1666C">
        <w:t xml:space="preserve"> 200 </w:t>
      </w:r>
      <w:r w:rsidRPr="00F1666C">
        <w:t>轮。</w:t>
      </w:r>
    </w:p>
    <w:p w:rsidR="00F1666C" w:rsidRPr="00F1666C" w:rsidRDefault="00F1666C" w:rsidP="00F1666C">
      <w:pPr>
        <w:pStyle w:val="3"/>
        <w:ind w:firstLine="422"/>
      </w:pPr>
      <w:r w:rsidRPr="00F1666C">
        <w:t xml:space="preserve">3.2.3 </w:t>
      </w:r>
      <w:r w:rsidRPr="00F1666C">
        <w:t>边缘部署与性能指标</w:t>
      </w:r>
    </w:p>
    <w:p w:rsidR="00F1666C" w:rsidRPr="00F1666C" w:rsidRDefault="00F1666C" w:rsidP="00F1666C">
      <w:pPr>
        <w:ind w:firstLine="420"/>
        <w:jc w:val="both"/>
      </w:pPr>
      <w:r w:rsidRPr="00F1666C">
        <w:t>为了将训练好的模型部署到</w:t>
      </w:r>
      <w:r w:rsidRPr="00F1666C">
        <w:t xml:space="preserve"> T710 </w:t>
      </w:r>
      <w:r w:rsidRPr="00F1666C">
        <w:t>的</w:t>
      </w:r>
      <w:r w:rsidRPr="00F1666C">
        <w:t xml:space="preserve"> NPU </w:t>
      </w:r>
      <w:r w:rsidRPr="00F1666C">
        <w:t>上，我们使用了模型量化技术（</w:t>
      </w:r>
      <w:r w:rsidRPr="00F1666C">
        <w:t>Post-training Quantization</w:t>
      </w:r>
      <w:r w:rsidRPr="00F1666C">
        <w:t>），将</w:t>
      </w:r>
      <w:r w:rsidRPr="00F1666C">
        <w:t xml:space="preserve"> FP32 </w:t>
      </w:r>
      <w:r w:rsidRPr="00F1666C">
        <w:t>浮点模型转换为</w:t>
      </w:r>
      <w:r w:rsidRPr="00F1666C">
        <w:t xml:space="preserve"> INT8 </w:t>
      </w:r>
      <w:r w:rsidRPr="00F1666C">
        <w:t>定点模型，在几乎不损失精度的前提下将模型体积压缩了</w:t>
      </w:r>
      <w:r w:rsidRPr="00F1666C">
        <w:t xml:space="preserve"> 75%</w:t>
      </w:r>
      <w:r w:rsidRPr="00F1666C">
        <w:t>。在性能评估方面，我们使用归一化平均误差作为关键点检测精度的评价指标，该模型在测试集上的</w:t>
      </w:r>
      <w:r w:rsidRPr="00F1666C">
        <w:t xml:space="preserve"> NME </w:t>
      </w:r>
      <w:r w:rsidRPr="00F1666C">
        <w:t>达到了</w:t>
      </w:r>
      <w:r w:rsidRPr="00F1666C">
        <w:t xml:space="preserve"> 5.24%</w:t>
      </w:r>
      <w:r w:rsidRPr="00F1666C">
        <w:t>，表现优异。在推理速度方面，在</w:t>
      </w:r>
      <w:r w:rsidRPr="00F1666C">
        <w:t xml:space="preserve"> T710 </w:t>
      </w:r>
      <w:r w:rsidRPr="00F1666C">
        <w:t>平台上，人脸检测与关键点回归的全流程平均耗时仅为</w:t>
      </w:r>
      <w:r w:rsidRPr="00F1666C">
        <w:t xml:space="preserve"> </w:t>
      </w:r>
      <w:r w:rsidRPr="00F1666C">
        <w:rPr>
          <w:b/>
          <w:bCs/>
        </w:rPr>
        <w:t>18ms</w:t>
      </w:r>
      <w:r w:rsidRPr="00F1666C">
        <w:t>（约</w:t>
      </w:r>
      <w:r w:rsidRPr="00F1666C">
        <w:t xml:space="preserve"> 55 FPS</w:t>
      </w:r>
      <w:r w:rsidRPr="00F1666C">
        <w:t>），完全满足了机械臂实时闭环控制（</w:t>
      </w:r>
      <w:r w:rsidRPr="00F1666C">
        <w:t>&gt;30 FPS</w:t>
      </w:r>
      <w:r w:rsidRPr="00F1666C">
        <w:t>）的时延要求。</w:t>
      </w:r>
    </w:p>
    <w:p w:rsidR="00F1666C" w:rsidRPr="00F1666C" w:rsidRDefault="00F1666C" w:rsidP="00F1666C">
      <w:pPr>
        <w:ind w:firstLine="420"/>
        <w:jc w:val="both"/>
      </w:pPr>
      <w:r w:rsidRPr="00F1666C">
        <w:t>在</w:t>
      </w:r>
      <w:r w:rsidRPr="00F1666C">
        <w:t xml:space="preserve"> Panel </w:t>
      </w:r>
      <w:r w:rsidRPr="00F1666C">
        <w:t>类的代码实现中，我们通过加载量化后的模型文件来实例化检测器，并设定了置信度阈值以过滤背景噪声，如下核心代码所示：</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kern w:val="0"/>
          <w:sz w:val="18"/>
          <w:szCs w:val="18"/>
          <w14:ligatures w14:val="none"/>
        </w:rPr>
      </w:pPr>
      <w:r>
        <w:rPr>
          <w:sz w:val="18"/>
          <w:szCs w:val="18"/>
        </w:rPr>
        <w:t xml:space="preserve">1. </w:t>
      </w:r>
      <w:r>
        <w:rPr>
          <w:color w:val="000088"/>
          <w:sz w:val="18"/>
          <w:szCs w:val="18"/>
        </w:rPr>
        <w:t>try</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2. </w:t>
      </w:r>
      <w:r>
        <w:rPr>
          <w:color w:val="000000"/>
          <w:sz w:val="18"/>
          <w:szCs w:val="18"/>
        </w:rPr>
        <w:t xml:space="preserve">    </w:t>
      </w:r>
      <w:r>
        <w:rPr>
          <w:color w:val="880000"/>
          <w:sz w:val="18"/>
          <w:szCs w:val="18"/>
        </w:rPr>
        <w:t xml:space="preserve"># </w:t>
      </w:r>
      <w:r>
        <w:rPr>
          <w:color w:val="880000"/>
          <w:sz w:val="18"/>
          <w:szCs w:val="18"/>
        </w:rPr>
        <w:t>加载人脸检测模型与关键点模型</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lastRenderedPageBreak/>
        <w:t xml:space="preserve"> 3.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face_detector </w:t>
      </w:r>
      <w:r>
        <w:rPr>
          <w:color w:val="666600"/>
          <w:sz w:val="18"/>
          <w:szCs w:val="18"/>
        </w:rPr>
        <w:t>=</w:t>
      </w:r>
      <w:r>
        <w:rPr>
          <w:color w:val="000000"/>
          <w:sz w:val="18"/>
          <w:szCs w:val="18"/>
        </w:rPr>
        <w:t xml:space="preserve"> </w:t>
      </w:r>
      <w:r>
        <w:rPr>
          <w:color w:val="660066"/>
          <w:sz w:val="18"/>
          <w:szCs w:val="18"/>
        </w:rPr>
        <w:t>FaceKeyPoint</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4. </w:t>
      </w:r>
      <w:r>
        <w:rPr>
          <w:color w:val="000000"/>
          <w:sz w:val="18"/>
          <w:szCs w:val="18"/>
        </w:rPr>
        <w:t xml:space="preserve">        os</w:t>
      </w:r>
      <w:r>
        <w:rPr>
          <w:color w:val="666600"/>
          <w:sz w:val="18"/>
          <w:szCs w:val="18"/>
        </w:rPr>
        <w:t>.</w:t>
      </w:r>
      <w:r>
        <w:rPr>
          <w:color w:val="000000"/>
          <w:sz w:val="18"/>
          <w:szCs w:val="18"/>
        </w:rPr>
        <w:t>path</w:t>
      </w:r>
      <w:r>
        <w:rPr>
          <w:color w:val="666600"/>
          <w:sz w:val="18"/>
          <w:szCs w:val="18"/>
        </w:rPr>
        <w:t>.</w:t>
      </w:r>
      <w:r>
        <w:rPr>
          <w:color w:val="000088"/>
          <w:sz w:val="18"/>
          <w:szCs w:val="18"/>
        </w:rPr>
        <w:t>join</w:t>
      </w:r>
      <w:r>
        <w:rPr>
          <w:color w:val="666600"/>
          <w:sz w:val="18"/>
          <w:szCs w:val="18"/>
        </w:rPr>
        <w:t>(</w:t>
      </w:r>
      <w:r>
        <w:rPr>
          <w:color w:val="000000"/>
          <w:sz w:val="18"/>
          <w:szCs w:val="18"/>
        </w:rPr>
        <w:t>base_dir</w:t>
      </w:r>
      <w:r>
        <w:rPr>
          <w:color w:val="666600"/>
          <w:sz w:val="18"/>
          <w:szCs w:val="18"/>
        </w:rPr>
        <w:t>,</w:t>
      </w:r>
      <w:r>
        <w:rPr>
          <w:color w:val="000000"/>
          <w:sz w:val="18"/>
          <w:szCs w:val="18"/>
        </w:rPr>
        <w:t xml:space="preserve"> </w:t>
      </w:r>
      <w:r>
        <w:rPr>
          <w:color w:val="008800"/>
          <w:sz w:val="18"/>
          <w:szCs w:val="18"/>
        </w:rPr>
        <w:t>'res'</w:t>
      </w:r>
      <w:r>
        <w:rPr>
          <w:color w:val="666600"/>
          <w:sz w:val="18"/>
          <w:szCs w:val="18"/>
        </w:rPr>
        <w:t>,</w:t>
      </w:r>
      <w:r>
        <w:rPr>
          <w:color w:val="000000"/>
          <w:sz w:val="18"/>
          <w:szCs w:val="18"/>
        </w:rPr>
        <w:t xml:space="preserve"> </w:t>
      </w:r>
      <w:r>
        <w:rPr>
          <w:color w:val="008800"/>
          <w:sz w:val="18"/>
          <w:szCs w:val="18"/>
        </w:rPr>
        <w:t>'models'</w:t>
      </w:r>
      <w:r>
        <w:rPr>
          <w:color w:val="666600"/>
          <w:sz w:val="18"/>
          <w:szCs w:val="18"/>
        </w:rPr>
        <w:t>,</w:t>
      </w:r>
      <w:r>
        <w:rPr>
          <w:color w:val="000000"/>
          <w:sz w:val="18"/>
          <w:szCs w:val="18"/>
        </w:rPr>
        <w:t xml:space="preserve"> </w:t>
      </w:r>
      <w:r>
        <w:rPr>
          <w:color w:val="008800"/>
          <w:sz w:val="18"/>
          <w:szCs w:val="18"/>
        </w:rPr>
        <w:t>'faceDetection'</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5. </w:t>
      </w:r>
      <w:r>
        <w:rPr>
          <w:color w:val="000000"/>
          <w:sz w:val="18"/>
          <w:szCs w:val="18"/>
        </w:rPr>
        <w:t xml:space="preserve">        os</w:t>
      </w:r>
      <w:r>
        <w:rPr>
          <w:color w:val="666600"/>
          <w:sz w:val="18"/>
          <w:szCs w:val="18"/>
        </w:rPr>
        <w:t>.</w:t>
      </w:r>
      <w:r>
        <w:rPr>
          <w:color w:val="000000"/>
          <w:sz w:val="18"/>
          <w:szCs w:val="18"/>
        </w:rPr>
        <w:t>path</w:t>
      </w:r>
      <w:r>
        <w:rPr>
          <w:color w:val="666600"/>
          <w:sz w:val="18"/>
          <w:szCs w:val="18"/>
        </w:rPr>
        <w:t>.</w:t>
      </w:r>
      <w:r>
        <w:rPr>
          <w:color w:val="000088"/>
          <w:sz w:val="18"/>
          <w:szCs w:val="18"/>
        </w:rPr>
        <w:t>join</w:t>
      </w:r>
      <w:r>
        <w:rPr>
          <w:color w:val="666600"/>
          <w:sz w:val="18"/>
          <w:szCs w:val="18"/>
        </w:rPr>
        <w:t>(</w:t>
      </w:r>
      <w:r>
        <w:rPr>
          <w:color w:val="000000"/>
          <w:sz w:val="18"/>
          <w:szCs w:val="18"/>
        </w:rPr>
        <w:t>base_dir</w:t>
      </w:r>
      <w:r>
        <w:rPr>
          <w:color w:val="666600"/>
          <w:sz w:val="18"/>
          <w:szCs w:val="18"/>
        </w:rPr>
        <w:t>,</w:t>
      </w:r>
      <w:r>
        <w:rPr>
          <w:color w:val="000000"/>
          <w:sz w:val="18"/>
          <w:szCs w:val="18"/>
        </w:rPr>
        <w:t xml:space="preserve"> </w:t>
      </w:r>
      <w:r>
        <w:rPr>
          <w:color w:val="008800"/>
          <w:sz w:val="18"/>
          <w:szCs w:val="18"/>
        </w:rPr>
        <w:t>'res'</w:t>
      </w:r>
      <w:r>
        <w:rPr>
          <w:color w:val="666600"/>
          <w:sz w:val="18"/>
          <w:szCs w:val="18"/>
        </w:rPr>
        <w:t>,</w:t>
      </w:r>
      <w:r>
        <w:rPr>
          <w:color w:val="000000"/>
          <w:sz w:val="18"/>
          <w:szCs w:val="18"/>
        </w:rPr>
        <w:t xml:space="preserve"> </w:t>
      </w:r>
      <w:r>
        <w:rPr>
          <w:color w:val="008800"/>
          <w:sz w:val="18"/>
          <w:szCs w:val="18"/>
        </w:rPr>
        <w:t>'models'</w:t>
      </w:r>
      <w:r>
        <w:rPr>
          <w:color w:val="666600"/>
          <w:sz w:val="18"/>
          <w:szCs w:val="18"/>
        </w:rPr>
        <w:t>,</w:t>
      </w:r>
      <w:r>
        <w:rPr>
          <w:color w:val="000000"/>
          <w:sz w:val="18"/>
          <w:szCs w:val="18"/>
        </w:rPr>
        <w:t xml:space="preserve"> </w:t>
      </w:r>
      <w:r>
        <w:rPr>
          <w:color w:val="008800"/>
          <w:sz w:val="18"/>
          <w:szCs w:val="18"/>
        </w:rPr>
        <w:t>'faceLandmark'</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6. </w:t>
      </w:r>
      <w:r>
        <w:rPr>
          <w:color w:val="000000"/>
          <w:sz w:val="18"/>
          <w:szCs w:val="18"/>
        </w:rPr>
        <w:t xml:space="preserve">    </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7.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face_threshold </w:t>
      </w:r>
      <w:r>
        <w:rPr>
          <w:color w:val="666600"/>
          <w:sz w:val="18"/>
          <w:szCs w:val="18"/>
        </w:rPr>
        <w:t>=</w:t>
      </w:r>
      <w:r>
        <w:rPr>
          <w:color w:val="000000"/>
          <w:sz w:val="18"/>
          <w:szCs w:val="18"/>
        </w:rPr>
        <w:t xml:space="preserve"> </w:t>
      </w:r>
      <w:r>
        <w:rPr>
          <w:color w:val="006666"/>
          <w:sz w:val="18"/>
          <w:szCs w:val="18"/>
        </w:rPr>
        <w:t>0.5</w:t>
      </w:r>
      <w:r>
        <w:rPr>
          <w:color w:val="000000"/>
          <w:sz w:val="18"/>
          <w:szCs w:val="18"/>
        </w:rPr>
        <w:t xml:space="preserve">  </w:t>
      </w:r>
      <w:r>
        <w:rPr>
          <w:color w:val="880000"/>
          <w:sz w:val="18"/>
          <w:szCs w:val="18"/>
        </w:rPr>
        <w:t xml:space="preserve"># </w:t>
      </w:r>
      <w:r>
        <w:rPr>
          <w:color w:val="880000"/>
          <w:sz w:val="18"/>
          <w:szCs w:val="18"/>
        </w:rPr>
        <w:t>设定置信度阈值，过滤背景噪声</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8. </w:t>
      </w:r>
      <w:r>
        <w:rPr>
          <w:color w:val="000088"/>
          <w:sz w:val="18"/>
          <w:szCs w:val="18"/>
        </w:rPr>
        <w:t>except</w:t>
      </w:r>
      <w:r>
        <w:rPr>
          <w:color w:val="000000"/>
          <w:sz w:val="18"/>
          <w:szCs w:val="18"/>
        </w:rPr>
        <w:t xml:space="preserve"> </w:t>
      </w:r>
      <w:r>
        <w:rPr>
          <w:color w:val="660066"/>
          <w:sz w:val="18"/>
          <w:szCs w:val="18"/>
        </w:rPr>
        <w:t>Exception</w:t>
      </w:r>
      <w:r>
        <w:rPr>
          <w:color w:val="000000"/>
          <w:sz w:val="18"/>
          <w:szCs w:val="18"/>
        </w:rPr>
        <w:t xml:space="preserve"> </w:t>
      </w:r>
      <w:r>
        <w:rPr>
          <w:color w:val="000088"/>
          <w:sz w:val="18"/>
          <w:szCs w:val="18"/>
        </w:rPr>
        <w:t>as</w:t>
      </w:r>
      <w:r>
        <w:rPr>
          <w:color w:val="000000"/>
          <w:sz w:val="18"/>
          <w:szCs w:val="18"/>
        </w:rPr>
        <w:t xml:space="preserve"> e</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 9. </w:t>
      </w:r>
      <w:r>
        <w:rPr>
          <w:color w:val="000000"/>
          <w:sz w:val="18"/>
          <w:szCs w:val="18"/>
        </w:rPr>
        <w:t xml:space="preserve">    </w:t>
      </w:r>
      <w:r>
        <w:rPr>
          <w:color w:val="000088"/>
          <w:sz w:val="18"/>
          <w:szCs w:val="18"/>
        </w:rPr>
        <w:t>print</w:t>
      </w:r>
      <w:r>
        <w:rPr>
          <w:color w:val="666600"/>
          <w:sz w:val="18"/>
          <w:szCs w:val="18"/>
        </w:rPr>
        <w:t>(</w:t>
      </w:r>
      <w:r>
        <w:rPr>
          <w:color w:val="008800"/>
          <w:sz w:val="18"/>
          <w:szCs w:val="18"/>
        </w:rPr>
        <w:t xml:space="preserve">'[Warning] </w:t>
      </w:r>
      <w:r>
        <w:rPr>
          <w:color w:val="008800"/>
          <w:sz w:val="18"/>
          <w:szCs w:val="18"/>
        </w:rPr>
        <w:t>人脸关键点模型初始化失败</w:t>
      </w:r>
      <w:r>
        <w:rPr>
          <w:color w:val="008800"/>
          <w:sz w:val="18"/>
          <w:szCs w:val="18"/>
        </w:rPr>
        <w:t>:'</w:t>
      </w:r>
      <w:r>
        <w:rPr>
          <w:color w:val="666600"/>
          <w:sz w:val="18"/>
          <w:szCs w:val="18"/>
        </w:rPr>
        <w:t>,</w:t>
      </w:r>
      <w:r>
        <w:rPr>
          <w:color w:val="000000"/>
          <w:sz w:val="18"/>
          <w:szCs w:val="18"/>
        </w:rPr>
        <w:t xml:space="preserve"> e</w:t>
      </w:r>
      <w:r>
        <w:rPr>
          <w:color w:val="666600"/>
          <w:sz w:val="18"/>
          <w:szCs w:val="18"/>
        </w:rPr>
        <w:t>)</w:t>
      </w:r>
    </w:p>
    <w:p w:rsidR="007E2CAF" w:rsidRDefault="007E2CAF" w:rsidP="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531579244"/>
        <w:rPr>
          <w:sz w:val="18"/>
          <w:szCs w:val="18"/>
        </w:rPr>
      </w:pPr>
      <w:r>
        <w:rPr>
          <w:sz w:val="18"/>
          <w:szCs w:val="18"/>
        </w:rPr>
        <w:t xml:space="preserve">10.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face_detector </w:t>
      </w:r>
      <w:r>
        <w:rPr>
          <w:color w:val="666600"/>
          <w:sz w:val="18"/>
          <w:szCs w:val="18"/>
        </w:rPr>
        <w:t>=</w:t>
      </w:r>
      <w:r>
        <w:rPr>
          <w:color w:val="000000"/>
          <w:sz w:val="18"/>
          <w:szCs w:val="18"/>
        </w:rPr>
        <w:t xml:space="preserve"> </w:t>
      </w:r>
      <w:r>
        <w:rPr>
          <w:color w:val="000088"/>
          <w:sz w:val="18"/>
          <w:szCs w:val="18"/>
        </w:rPr>
        <w:t>None</w:t>
      </w:r>
      <w:r>
        <w:rPr>
          <w:sz w:val="18"/>
          <w:szCs w:val="18"/>
        </w:rPr>
        <w:t xml:space="preserve"> </w:t>
      </w:r>
      <w:r>
        <w:rPr>
          <w:color w:val="000000"/>
          <w:sz w:val="18"/>
          <w:szCs w:val="18"/>
        </w:rPr>
        <w:t> </w:t>
      </w:r>
    </w:p>
    <w:p w:rsidR="00004D3F" w:rsidRPr="00004D3F" w:rsidRDefault="00004D3F" w:rsidP="000C0ED8">
      <w:pPr>
        <w:pStyle w:val="1"/>
        <w:ind w:firstLine="562"/>
      </w:pPr>
      <w:r w:rsidRPr="00004D3F">
        <w:t xml:space="preserve">3.3 </w:t>
      </w:r>
      <w:r w:rsidRPr="00004D3F">
        <w:t>实验平台硬件体系与关键组件解析</w:t>
      </w:r>
      <w:r w:rsidRPr="00004D3F">
        <w:t xml:space="preserve"> </w:t>
      </w:r>
    </w:p>
    <w:p w:rsidR="00004D3F" w:rsidRDefault="000C0ED8" w:rsidP="00004D3F">
      <w:pPr>
        <w:ind w:firstLine="420"/>
      </w:pPr>
      <w:r>
        <w:rPr>
          <w:noProof/>
        </w:rPr>
        <w:drawing>
          <wp:anchor distT="0" distB="0" distL="114300" distR="114300" simplePos="0" relativeHeight="251662336" behindDoc="0" locked="0" layoutInCell="1" allowOverlap="1" wp14:anchorId="6CA292A4">
            <wp:simplePos x="0" y="0"/>
            <wp:positionH relativeFrom="margin">
              <wp:align>right</wp:align>
            </wp:positionH>
            <wp:positionV relativeFrom="paragraph">
              <wp:posOffset>822325</wp:posOffset>
            </wp:positionV>
            <wp:extent cx="5486400" cy="3937635"/>
            <wp:effectExtent l="0" t="0" r="0" b="5715"/>
            <wp:wrapSquare wrapText="bothSides"/>
            <wp:docPr id="1834469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9333" name=""/>
                    <pic:cNvPicPr/>
                  </pic:nvPicPr>
                  <pic:blipFill rotWithShape="1">
                    <a:blip r:embed="rId28">
                      <a:extLst>
                        <a:ext uri="{28A0092B-C50C-407E-A947-70E740481C1C}">
                          <a14:useLocalDpi xmlns:a14="http://schemas.microsoft.com/office/drawing/2010/main" val="0"/>
                        </a:ext>
                      </a:extLst>
                    </a:blip>
                    <a:srcRect b="3396"/>
                    <a:stretch>
                      <a:fillRect/>
                    </a:stretch>
                  </pic:blipFill>
                  <pic:spPr bwMode="auto">
                    <a:xfrm>
                      <a:off x="0" y="0"/>
                      <a:ext cx="5486400" cy="393825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4D3F" w:rsidRPr="00004D3F">
        <w:t>本系统依托于高度集成化的嵌入式人工智能实验箱，如图</w:t>
      </w:r>
      <w:r w:rsidR="003062EE" w:rsidRPr="003062EE">
        <w:rPr>
          <w:rFonts w:hint="eastAsia"/>
        </w:rPr>
        <w:t>3</w:t>
      </w:r>
      <w:r w:rsidR="00004D3F" w:rsidRPr="00004D3F">
        <w:t>所示，其硬件布局经过精心设计，以</w:t>
      </w:r>
      <w:r w:rsidR="00004D3F" w:rsidRPr="00004D3F">
        <w:t xml:space="preserve"> AiBox-T710 </w:t>
      </w:r>
      <w:r w:rsidR="00004D3F" w:rsidRPr="00004D3F">
        <w:t>核心板为计算中枢，四周环绕分布着异构传感器集群与执行机构，形成了一个紧凑而功能完备的物理实验环境。</w:t>
      </w:r>
    </w:p>
    <w:p w:rsidR="003062EE" w:rsidRPr="003062EE" w:rsidRDefault="003062EE" w:rsidP="003062EE">
      <w:pPr>
        <w:ind w:firstLine="422"/>
        <w:jc w:val="center"/>
        <w:rPr>
          <w:rFonts w:hint="eastAsia"/>
          <w:b/>
          <w:bCs/>
        </w:rPr>
      </w:pPr>
      <w:r w:rsidRPr="003062EE">
        <w:rPr>
          <w:rFonts w:hint="eastAsia"/>
          <w:b/>
          <w:bCs/>
        </w:rPr>
        <w:t>图</w:t>
      </w:r>
      <w:r w:rsidRPr="003062EE">
        <w:rPr>
          <w:rFonts w:hint="eastAsia"/>
          <w:b/>
          <w:bCs/>
        </w:rPr>
        <w:t xml:space="preserve">3 </w:t>
      </w:r>
      <w:r w:rsidRPr="003062EE">
        <w:rPr>
          <w:rFonts w:hint="eastAsia"/>
          <w:b/>
          <w:bCs/>
        </w:rPr>
        <w:t>实验箱硬件架构图</w:t>
      </w:r>
    </w:p>
    <w:p w:rsidR="000C0ED8" w:rsidRPr="00004D3F" w:rsidRDefault="000C0ED8" w:rsidP="00004D3F">
      <w:pPr>
        <w:ind w:firstLine="420"/>
        <w:rPr>
          <w:rFonts w:hint="eastAsia"/>
        </w:rPr>
      </w:pPr>
    </w:p>
    <w:p w:rsidR="00004D3F" w:rsidRPr="00004D3F" w:rsidRDefault="00004D3F" w:rsidP="000C0ED8">
      <w:pPr>
        <w:pStyle w:val="2"/>
        <w:ind w:firstLine="482"/>
      </w:pPr>
      <w:r w:rsidRPr="00004D3F">
        <w:lastRenderedPageBreak/>
        <w:t xml:space="preserve">3.3.1 </w:t>
      </w:r>
      <w:r w:rsidRPr="00004D3F">
        <w:t>多源异构传感器集群的布局与特性</w:t>
      </w:r>
    </w:p>
    <w:p w:rsidR="00004D3F" w:rsidRPr="00004D3F" w:rsidRDefault="00004D3F" w:rsidP="00004D3F">
      <w:pPr>
        <w:ind w:firstLine="420"/>
      </w:pPr>
      <w:r w:rsidRPr="00004D3F">
        <w:t>为了赋予机器人全方位的环境感知能力，实验箱面板上集成了三大类传感器模块，所有数据最终通过下位机</w:t>
      </w:r>
      <w:r w:rsidRPr="00004D3F">
        <w:t xml:space="preserve"> MCU </w:t>
      </w:r>
      <w:r w:rsidRPr="00004D3F">
        <w:t>汇总并通过</w:t>
      </w:r>
      <w:r w:rsidRPr="00004D3F">
        <w:t xml:space="preserve"> UART </w:t>
      </w:r>
      <w:r w:rsidRPr="00004D3F">
        <w:t>总线传输至主控端。</w:t>
      </w:r>
    </w:p>
    <w:p w:rsidR="00004D3F" w:rsidRPr="000C0ED8" w:rsidRDefault="000C0ED8" w:rsidP="000C0ED8">
      <w:pPr>
        <w:ind w:firstLineChars="0" w:firstLine="0"/>
      </w:pPr>
      <w:r w:rsidRPr="000C0ED8">
        <w:rPr>
          <w:rFonts w:hint="eastAsia"/>
        </w:rPr>
        <w:t>1.</w:t>
      </w:r>
      <w:r w:rsidR="00004D3F" w:rsidRPr="000C0ED8">
        <w:t>环境监测类传感器：在实验箱的左侧与右侧区域，分别布置了温湿度传感器、光照传感器及空气质量监测模块。这些传感器能够实时量化物理环境参数，例如</w:t>
      </w:r>
      <w:r w:rsidR="00004D3F" w:rsidRPr="000C0ED8">
        <w:t xml:space="preserve"> Sensors </w:t>
      </w:r>
      <w:r w:rsidR="00004D3F" w:rsidRPr="000C0ED8">
        <w:t>类中的</w:t>
      </w:r>
      <w:r w:rsidR="00004D3F" w:rsidRPr="000C0ED8">
        <w:t xml:space="preserve"> temp </w:t>
      </w:r>
      <w:r w:rsidR="00004D3F" w:rsidRPr="000C0ED8">
        <w:t>和</w:t>
      </w:r>
      <w:r w:rsidR="00004D3F" w:rsidRPr="000C0ED8">
        <w:t xml:space="preserve"> humi </w:t>
      </w:r>
      <w:r w:rsidR="00004D3F" w:rsidRPr="000C0ED8">
        <w:t>字段直接映射了当前的摄氏温度与相对湿度，而</w:t>
      </w:r>
      <w:r w:rsidR="00004D3F" w:rsidRPr="000C0ED8">
        <w:t xml:space="preserve"> co2 </w:t>
      </w:r>
      <w:r w:rsidR="00004D3F" w:rsidRPr="000C0ED8">
        <w:t>和</w:t>
      </w:r>
      <w:r w:rsidR="00004D3F" w:rsidRPr="000C0ED8">
        <w:t xml:space="preserve"> tvoc </w:t>
      </w:r>
      <w:r w:rsidR="00004D3F" w:rsidRPr="000C0ED8">
        <w:t>字段则反映了室内空气的纯净度。这种设计使得系统不仅是一个运动控制平台，更是一个微型的环境监测站。</w:t>
      </w:r>
    </w:p>
    <w:p w:rsidR="00004D3F" w:rsidRPr="00004D3F" w:rsidRDefault="000C0ED8" w:rsidP="000C0ED8">
      <w:pPr>
        <w:ind w:firstLineChars="0" w:firstLine="0"/>
      </w:pPr>
      <w:r w:rsidRPr="000C0ED8">
        <w:rPr>
          <w:rFonts w:hint="eastAsia"/>
        </w:rPr>
        <w:t>2.</w:t>
      </w:r>
      <w:r w:rsidR="00004D3F" w:rsidRPr="00004D3F">
        <w:t>空间感知与测距类传感器：为了实现避障与目标探测，系统集成了激光测距、红外感应以及毫米波雷达。这三种传感器利用不同的物理波段（光波、红外线、电磁波）对前方物体进行测距，数据在</w:t>
      </w:r>
      <w:r w:rsidR="00004D3F" w:rsidRPr="00004D3F">
        <w:t xml:space="preserve"> showData </w:t>
      </w:r>
      <w:r w:rsidR="00004D3F" w:rsidRPr="00004D3F">
        <w:t>界面中以纵向数据柱的形式直观呈现，为后续的避障算法提供了多维度的距离数据支撑。</w:t>
      </w:r>
    </w:p>
    <w:p w:rsidR="00004D3F" w:rsidRPr="00004D3F" w:rsidRDefault="000C0ED8" w:rsidP="000C0ED8">
      <w:pPr>
        <w:ind w:firstLineChars="0" w:firstLine="0"/>
      </w:pPr>
      <w:r w:rsidRPr="000C0ED8">
        <w:rPr>
          <w:rFonts w:hint="eastAsia"/>
        </w:rPr>
        <w:t>3.</w:t>
      </w:r>
      <w:r w:rsidR="00004D3F" w:rsidRPr="00004D3F">
        <w:t>交互与生理检测类传感器：在人机交互方面，面板集成了手势识别传感器，能够捕捉用户的</w:t>
      </w:r>
      <w:r w:rsidR="00004D3F" w:rsidRPr="00004D3F">
        <w:t>“</w:t>
      </w:r>
      <w:r w:rsidR="00004D3F" w:rsidRPr="00004D3F">
        <w:t>上下左右</w:t>
      </w:r>
      <w:r w:rsidR="00004D3F" w:rsidRPr="00004D3F">
        <w:t>”</w:t>
      </w:r>
      <w:r w:rsidR="00004D3F" w:rsidRPr="00004D3F">
        <w:t>挥手动作并映射为</w:t>
      </w:r>
      <w:r w:rsidR="00004D3F" w:rsidRPr="00004D3F">
        <w:t xml:space="preserve"> UI </w:t>
      </w:r>
      <w:r w:rsidR="00004D3F" w:rsidRPr="00004D3F">
        <w:t>控制指令；同时，集成了心率血氧传感器，通过指尖光电容积脉搏波描记法采集用户的生理特征。这些丰富的外设接口极大地拓展了系统的应用场景，使其能够涵盖从简单的指令控制到复杂的健康监测。</w:t>
      </w:r>
    </w:p>
    <w:p w:rsidR="00004D3F" w:rsidRPr="00004D3F" w:rsidRDefault="00004D3F" w:rsidP="000C0ED8">
      <w:pPr>
        <w:pStyle w:val="2"/>
        <w:ind w:firstLine="482"/>
      </w:pPr>
      <w:r w:rsidRPr="00004D3F">
        <w:t xml:space="preserve">3.3.2 </w:t>
      </w:r>
      <w:r w:rsidRPr="00004D3F">
        <w:t>多自由度机械臂的运动学结构</w:t>
      </w:r>
    </w:p>
    <w:p w:rsidR="003062EE" w:rsidRDefault="00004D3F" w:rsidP="00004D3F">
      <w:pPr>
        <w:ind w:firstLine="420"/>
      </w:pPr>
      <w:r w:rsidRPr="00004D3F">
        <w:t>作为系统的核心执行机构，实验箱中央配置了一台多自由度串联机械臂</w:t>
      </w:r>
      <w:r w:rsidR="003062EE">
        <w:rPr>
          <w:rFonts w:hint="eastAsia"/>
        </w:rPr>
        <w:t>,</w:t>
      </w:r>
      <w:r w:rsidR="003062EE">
        <w:rPr>
          <w:rFonts w:hint="eastAsia"/>
        </w:rPr>
        <w:t>如下图</w:t>
      </w:r>
      <w:r w:rsidR="003062EE">
        <w:rPr>
          <w:rFonts w:hint="eastAsia"/>
        </w:rPr>
        <w:t>4</w:t>
      </w:r>
      <w:r w:rsidR="003062EE">
        <w:rPr>
          <w:rFonts w:hint="eastAsia"/>
        </w:rPr>
        <w:t>所示</w:t>
      </w:r>
      <w:r w:rsidRPr="00004D3F">
        <w:t>。</w:t>
      </w:r>
    </w:p>
    <w:p w:rsidR="003062EE" w:rsidRDefault="003062EE" w:rsidP="003062EE">
      <w:pPr>
        <w:ind w:firstLine="420"/>
        <w:jc w:val="center"/>
      </w:pPr>
      <w:r>
        <w:rPr>
          <w:rFonts w:hint="eastAsia"/>
          <w:noProof/>
        </w:rPr>
        <w:lastRenderedPageBreak/>
        <w:drawing>
          <wp:inline distT="0" distB="0" distL="0" distR="0">
            <wp:extent cx="3724740" cy="3390147"/>
            <wp:effectExtent l="0" t="0" r="0" b="1270"/>
            <wp:docPr id="244433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386" name="图片 24443386"/>
                    <pic:cNvPicPr/>
                  </pic:nvPicPr>
                  <pic:blipFill>
                    <a:blip r:embed="rId29">
                      <a:extLst>
                        <a:ext uri="{28A0092B-C50C-407E-A947-70E740481C1C}">
                          <a14:useLocalDpi xmlns:a14="http://schemas.microsoft.com/office/drawing/2010/main" val="0"/>
                        </a:ext>
                      </a:extLst>
                    </a:blip>
                    <a:stretch>
                      <a:fillRect/>
                    </a:stretch>
                  </pic:blipFill>
                  <pic:spPr>
                    <a:xfrm>
                      <a:off x="0" y="0"/>
                      <a:ext cx="3749012" cy="3412238"/>
                    </a:xfrm>
                    <a:prstGeom prst="rect">
                      <a:avLst/>
                    </a:prstGeom>
                  </pic:spPr>
                </pic:pic>
              </a:graphicData>
            </a:graphic>
          </wp:inline>
        </w:drawing>
      </w:r>
    </w:p>
    <w:p w:rsidR="003062EE" w:rsidRPr="003062EE" w:rsidRDefault="003062EE" w:rsidP="003062EE">
      <w:pPr>
        <w:ind w:firstLine="422"/>
        <w:jc w:val="center"/>
        <w:rPr>
          <w:rFonts w:hint="eastAsia"/>
          <w:b/>
          <w:bCs/>
        </w:rPr>
      </w:pPr>
      <w:r w:rsidRPr="003062EE">
        <w:rPr>
          <w:rFonts w:hint="eastAsia"/>
          <w:b/>
          <w:bCs/>
        </w:rPr>
        <w:t>图</w:t>
      </w:r>
      <w:r w:rsidRPr="003062EE">
        <w:rPr>
          <w:rFonts w:hint="eastAsia"/>
          <w:b/>
          <w:bCs/>
        </w:rPr>
        <w:t xml:space="preserve">4 </w:t>
      </w:r>
      <w:r w:rsidRPr="003062EE">
        <w:rPr>
          <w:rFonts w:hint="eastAsia"/>
          <w:b/>
          <w:bCs/>
        </w:rPr>
        <w:t>实验箱中所配备的机械臂</w:t>
      </w:r>
    </w:p>
    <w:p w:rsidR="00004D3F" w:rsidRPr="00004D3F" w:rsidRDefault="00004D3F" w:rsidP="00004D3F">
      <w:pPr>
        <w:ind w:firstLine="420"/>
      </w:pPr>
      <w:r w:rsidRPr="00004D3F">
        <w:t>该机械臂由多个高精度串行总线舵机驱动，代码中的</w:t>
      </w:r>
      <w:r w:rsidRPr="00004D3F">
        <w:t xml:space="preserve"> RobotArm </w:t>
      </w:r>
      <w:r w:rsidRPr="00004D3F">
        <w:t>类对其运动逻辑进行了高度封装。</w:t>
      </w:r>
    </w:p>
    <w:p w:rsidR="00004D3F" w:rsidRPr="000C0ED8" w:rsidRDefault="000C0ED8" w:rsidP="000C0ED8">
      <w:pPr>
        <w:ind w:firstLineChars="0" w:firstLine="0"/>
      </w:pPr>
      <w:r w:rsidRPr="000C0ED8">
        <w:rPr>
          <w:rFonts w:hint="eastAsia"/>
        </w:rPr>
        <w:t>1.</w:t>
      </w:r>
      <w:r w:rsidR="00004D3F" w:rsidRPr="000C0ED8">
        <w:t>自由度分配：根据代码中</w:t>
      </w:r>
      <w:r w:rsidR="00004D3F" w:rsidRPr="000C0ED8">
        <w:t xml:space="preserve"> setArmAngle(id, angle) </w:t>
      </w:r>
      <w:r w:rsidR="00004D3F" w:rsidRPr="000C0ED8">
        <w:t>的调用逻辑，机械臂包含至少</w:t>
      </w:r>
      <w:r w:rsidR="00004D3F" w:rsidRPr="000C0ED8">
        <w:t xml:space="preserve"> 6 </w:t>
      </w:r>
      <w:r w:rsidR="00004D3F" w:rsidRPr="000C0ED8">
        <w:t>个自由度（</w:t>
      </w:r>
      <w:r w:rsidR="00004D3F" w:rsidRPr="000C0ED8">
        <w:t>ID 1-6</w:t>
      </w:r>
      <w:r w:rsidR="00004D3F" w:rsidRPr="000C0ED8">
        <w:t>）。在本项目的人脸追踪功能中，主要利用了</w:t>
      </w:r>
      <w:r w:rsidR="00004D3F" w:rsidRPr="000C0ED8">
        <w:t xml:space="preserve"> ID 1 </w:t>
      </w:r>
      <w:r w:rsidR="00004D3F" w:rsidRPr="000C0ED8">
        <w:t>底座舵机</w:t>
      </w:r>
      <w:r>
        <w:rPr>
          <w:rFonts w:hint="eastAsia"/>
        </w:rPr>
        <w:t>,</w:t>
      </w:r>
      <w:r w:rsidR="00004D3F" w:rsidRPr="000C0ED8">
        <w:t>负责</w:t>
      </w:r>
      <w:r w:rsidR="00004D3F" w:rsidRPr="000C0ED8">
        <w:t xml:space="preserve"> Yaw </w:t>
      </w:r>
      <w:r w:rsidR="00004D3F" w:rsidRPr="000C0ED8">
        <w:t>轴水平旋转和</w:t>
      </w:r>
      <w:r w:rsidR="00004D3F" w:rsidRPr="000C0ED8">
        <w:t xml:space="preserve"> ID 2 </w:t>
      </w:r>
      <w:r w:rsidR="00004D3F" w:rsidRPr="000C0ED8">
        <w:t>关节舵机</w:t>
      </w:r>
      <w:r>
        <w:rPr>
          <w:rFonts w:hint="eastAsia"/>
        </w:rPr>
        <w:t>,</w:t>
      </w:r>
      <w:r w:rsidR="00004D3F" w:rsidRPr="000C0ED8">
        <w:t>负责</w:t>
      </w:r>
      <w:r w:rsidR="00004D3F" w:rsidRPr="000C0ED8">
        <w:t xml:space="preserve"> Pitch </w:t>
      </w:r>
      <w:r w:rsidR="00004D3F" w:rsidRPr="000C0ED8">
        <w:t>轴俯仰运动。</w:t>
      </w:r>
    </w:p>
    <w:p w:rsidR="00004D3F" w:rsidRPr="000C0ED8" w:rsidRDefault="000C0ED8" w:rsidP="000C0ED8">
      <w:pPr>
        <w:ind w:firstLineChars="0" w:firstLine="0"/>
      </w:pPr>
      <w:r w:rsidRPr="000C0ED8">
        <w:rPr>
          <w:rFonts w:hint="eastAsia"/>
        </w:rPr>
        <w:t>2.</w:t>
      </w:r>
      <w:r w:rsidR="00004D3F" w:rsidRPr="000C0ED8">
        <w:t>动作组预设：为了简化控制，</w:t>
      </w:r>
      <w:r w:rsidR="00004D3F" w:rsidRPr="000C0ED8">
        <w:t xml:space="preserve">RobotArm </w:t>
      </w:r>
      <w:r w:rsidR="00004D3F" w:rsidRPr="000C0ED8">
        <w:t>类预定义了多种标准姿态，例如</w:t>
      </w:r>
      <w:r w:rsidR="00004D3F" w:rsidRPr="000C0ED8">
        <w:t xml:space="preserve"> actionStand</w:t>
      </w:r>
      <w:r w:rsidR="00004D3F" w:rsidRPr="000C0ED8">
        <w:t>和</w:t>
      </w:r>
      <w:r w:rsidR="00004D3F" w:rsidRPr="000C0ED8">
        <w:t xml:space="preserve"> actionPhotoTrans</w:t>
      </w:r>
      <w:r w:rsidR="00004D3F" w:rsidRPr="000C0ED8">
        <w:t>。其中，</w:t>
      </w:r>
      <w:r w:rsidR="00004D3F" w:rsidRPr="000C0ED8">
        <w:t xml:space="preserve">actionPhotoTrans </w:t>
      </w:r>
      <w:r w:rsidR="00004D3F" w:rsidRPr="000C0ED8">
        <w:t>将机械臂调整至一个利于摄像头平视捕捉人脸的姿态，是进入自动追踪模式前的默认准备动作。通过串口发送</w:t>
      </w:r>
      <w:r w:rsidR="00004D3F" w:rsidRPr="000C0ED8">
        <w:t xml:space="preserve"> USB_ADDR_ARM_ACTIONS </w:t>
      </w:r>
      <w:r w:rsidR="00004D3F" w:rsidRPr="000C0ED8">
        <w:t>指令，主控端可以一键触发这些复杂的动作序列，实现了从底层舵机驱动到上层动作规划的抽象封装。</w:t>
      </w:r>
    </w:p>
    <w:p w:rsidR="007E2CAF" w:rsidRPr="007E2CAF" w:rsidRDefault="007E2CAF" w:rsidP="007E2CAF">
      <w:pPr>
        <w:ind w:firstLine="420"/>
      </w:pPr>
      <w:r w:rsidRPr="007E2CAF">
        <w:t>本系统集成了包括激光测距、红外感应、温湿度监测、</w:t>
      </w:r>
      <w:r w:rsidRPr="007E2CAF">
        <w:t xml:space="preserve">IMU </w:t>
      </w:r>
      <w:r w:rsidRPr="007E2CAF">
        <w:t>惯性测量单元以及手势识别传感器在内的十余种异构传感器。面对如此繁杂的数据源，如何高效、准确地进行数据采集与解析是系统实现的难点之一。</w:t>
      </w:r>
    </w:p>
    <w:p w:rsidR="007E2CAF" w:rsidRDefault="007E2CAF" w:rsidP="007E2CAF">
      <w:pPr>
        <w:ind w:firstLine="420"/>
      </w:pPr>
      <w:r w:rsidRPr="007E2CAF">
        <w:t>在代码层面，我们采用了面向对象的设计思想，定义了嵌套结构的</w:t>
      </w:r>
      <w:r w:rsidRPr="007E2CAF">
        <w:t xml:space="preserve"> Sensors </w:t>
      </w:r>
      <w:r w:rsidRPr="007E2CAF">
        <w:t>数据类。如下代码所示，该类通过结构化的定义，将散乱的传感器数值封装为具有语义的对象属性，极大地</w:t>
      </w:r>
      <w:r w:rsidRPr="007E2CAF">
        <w:lastRenderedPageBreak/>
        <w:t>提升了上层调用的便捷性</w:t>
      </w:r>
      <w:r>
        <w:rPr>
          <w:rFonts w:hint="eastAsia"/>
        </w:rPr>
        <w:t>，代码片段如下：</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kern w:val="0"/>
          <w:sz w:val="18"/>
          <w:szCs w:val="18"/>
          <w14:ligatures w14:val="none"/>
        </w:rPr>
      </w:pPr>
      <w:r>
        <w:rPr>
          <w:sz w:val="18"/>
          <w:szCs w:val="18"/>
        </w:rPr>
        <w:t xml:space="preserve"> 1. </w:t>
      </w:r>
      <w:r>
        <w:rPr>
          <w:color w:val="000088"/>
          <w:sz w:val="18"/>
          <w:szCs w:val="18"/>
        </w:rPr>
        <w:t>class</w:t>
      </w:r>
      <w:r>
        <w:rPr>
          <w:color w:val="000000"/>
          <w:sz w:val="18"/>
          <w:szCs w:val="18"/>
        </w:rPr>
        <w:t xml:space="preserve"> </w:t>
      </w:r>
      <w:r>
        <w:rPr>
          <w:color w:val="660066"/>
          <w:sz w:val="18"/>
          <w:szCs w:val="18"/>
        </w:rPr>
        <w:t>Sensors</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2. </w:t>
      </w:r>
      <w:r>
        <w:rPr>
          <w:color w:val="000000"/>
          <w:sz w:val="18"/>
          <w:szCs w:val="18"/>
        </w:rPr>
        <w:t xml:space="preserve">    </w:t>
      </w:r>
      <w:r>
        <w:rPr>
          <w:color w:val="000088"/>
          <w:sz w:val="18"/>
          <w:szCs w:val="18"/>
        </w:rPr>
        <w:t>def</w:t>
      </w:r>
      <w:r>
        <w:rPr>
          <w:color w:val="000000"/>
          <w:sz w:val="18"/>
          <w:szCs w:val="18"/>
        </w:rPr>
        <w:t xml:space="preserve"> __init__</w:t>
      </w:r>
      <w:r>
        <w:rPr>
          <w:color w:val="666600"/>
          <w:sz w:val="18"/>
          <w:szCs w:val="18"/>
        </w:rPr>
        <w:t>(</w:t>
      </w:r>
      <w:r>
        <w:rPr>
          <w:color w:val="000088"/>
          <w:sz w:val="18"/>
          <w:szCs w:val="18"/>
        </w:rPr>
        <w:t>self</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3.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errorCode </w:t>
      </w:r>
      <w:r>
        <w:rPr>
          <w:color w:val="666600"/>
          <w:sz w:val="18"/>
          <w:szCs w:val="18"/>
        </w:rPr>
        <w:t>=</w:t>
      </w:r>
      <w:r>
        <w:rPr>
          <w:color w:val="000000"/>
          <w:sz w:val="18"/>
          <w:szCs w:val="18"/>
        </w:rPr>
        <w:t xml:space="preserve"> </w:t>
      </w:r>
      <w:r>
        <w:rPr>
          <w:color w:val="006666"/>
          <w:sz w:val="18"/>
          <w:szCs w:val="18"/>
        </w:rPr>
        <w:t>0</w:t>
      </w:r>
      <w:r>
        <w:rPr>
          <w:color w:val="000000"/>
          <w:sz w:val="18"/>
          <w:szCs w:val="18"/>
        </w:rPr>
        <w:t xml:space="preserve">       </w:t>
      </w:r>
      <w:r>
        <w:rPr>
          <w:color w:val="880000"/>
          <w:sz w:val="18"/>
          <w:szCs w:val="18"/>
        </w:rPr>
        <w:t xml:space="preserve"># </w:t>
      </w:r>
      <w:r>
        <w:rPr>
          <w:color w:val="880000"/>
          <w:sz w:val="18"/>
          <w:szCs w:val="18"/>
        </w:rPr>
        <w:t>故障自检代码</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4.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rangeLaser </w:t>
      </w:r>
      <w:r>
        <w:rPr>
          <w:color w:val="666600"/>
          <w:sz w:val="18"/>
          <w:szCs w:val="18"/>
        </w:rPr>
        <w:t>=</w:t>
      </w:r>
      <w:r>
        <w:rPr>
          <w:color w:val="000000"/>
          <w:sz w:val="18"/>
          <w:szCs w:val="18"/>
        </w:rPr>
        <w:t xml:space="preserve"> </w:t>
      </w:r>
      <w:r>
        <w:rPr>
          <w:color w:val="006666"/>
          <w:sz w:val="18"/>
          <w:szCs w:val="18"/>
        </w:rPr>
        <w:t>0</w:t>
      </w:r>
      <w:r>
        <w:rPr>
          <w:color w:val="000000"/>
          <w:sz w:val="18"/>
          <w:szCs w:val="18"/>
        </w:rPr>
        <w:t xml:space="preserve">      </w:t>
      </w:r>
      <w:r>
        <w:rPr>
          <w:color w:val="880000"/>
          <w:sz w:val="18"/>
          <w:szCs w:val="18"/>
        </w:rPr>
        <w:t xml:space="preserve"># </w:t>
      </w:r>
      <w:r>
        <w:rPr>
          <w:color w:val="880000"/>
          <w:sz w:val="18"/>
          <w:szCs w:val="18"/>
        </w:rPr>
        <w:t>激光测距值</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5.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humi </w:t>
      </w:r>
      <w:r>
        <w:rPr>
          <w:color w:val="666600"/>
          <w:sz w:val="18"/>
          <w:szCs w:val="18"/>
        </w:rPr>
        <w:t>=</w:t>
      </w:r>
      <w:r>
        <w:rPr>
          <w:color w:val="000000"/>
          <w:sz w:val="18"/>
          <w:szCs w:val="18"/>
        </w:rPr>
        <w:t xml:space="preserve"> </w:t>
      </w:r>
      <w:r>
        <w:rPr>
          <w:color w:val="006666"/>
          <w:sz w:val="18"/>
          <w:szCs w:val="18"/>
        </w:rPr>
        <w:t>0.0</w:t>
      </w:r>
      <w:r>
        <w:rPr>
          <w:color w:val="000000"/>
          <w:sz w:val="18"/>
          <w:szCs w:val="18"/>
        </w:rPr>
        <w:t xml:space="preserve">          </w:t>
      </w:r>
      <w:r>
        <w:rPr>
          <w:color w:val="880000"/>
          <w:sz w:val="18"/>
          <w:szCs w:val="18"/>
        </w:rPr>
        <w:t xml:space="preserve"># </w:t>
      </w:r>
      <w:r>
        <w:rPr>
          <w:color w:val="880000"/>
          <w:sz w:val="18"/>
          <w:szCs w:val="18"/>
        </w:rPr>
        <w:t>环境湿度</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6.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temp </w:t>
      </w:r>
      <w:r>
        <w:rPr>
          <w:color w:val="666600"/>
          <w:sz w:val="18"/>
          <w:szCs w:val="18"/>
        </w:rPr>
        <w:t>=</w:t>
      </w:r>
      <w:r>
        <w:rPr>
          <w:color w:val="000000"/>
          <w:sz w:val="18"/>
          <w:szCs w:val="18"/>
        </w:rPr>
        <w:t xml:space="preserve"> </w:t>
      </w:r>
      <w:r>
        <w:rPr>
          <w:color w:val="006666"/>
          <w:sz w:val="18"/>
          <w:szCs w:val="18"/>
        </w:rPr>
        <w:t>0.0</w:t>
      </w:r>
      <w:r>
        <w:rPr>
          <w:color w:val="000000"/>
          <w:sz w:val="18"/>
          <w:szCs w:val="18"/>
        </w:rPr>
        <w:t xml:space="preserve">          </w:t>
      </w:r>
      <w:r>
        <w:rPr>
          <w:color w:val="880000"/>
          <w:sz w:val="18"/>
          <w:szCs w:val="18"/>
        </w:rPr>
        <w:t xml:space="preserve"># </w:t>
      </w:r>
      <w:r>
        <w:rPr>
          <w:color w:val="880000"/>
          <w:sz w:val="18"/>
          <w:szCs w:val="18"/>
        </w:rPr>
        <w:t>环境温度</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7.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imu </w:t>
      </w:r>
      <w:r>
        <w:rPr>
          <w:color w:val="666600"/>
          <w:sz w:val="18"/>
          <w:szCs w:val="18"/>
        </w:rPr>
        <w:t>=</w:t>
      </w:r>
      <w:r>
        <w:rPr>
          <w:color w:val="000000"/>
          <w:sz w:val="18"/>
          <w:szCs w:val="18"/>
        </w:rPr>
        <w:t xml:space="preserve"> </w:t>
      </w:r>
      <w:r>
        <w:rPr>
          <w:color w:val="000088"/>
          <w:sz w:val="18"/>
          <w:szCs w:val="18"/>
        </w:rPr>
        <w:t>self</w:t>
      </w:r>
      <w:r>
        <w:rPr>
          <w:color w:val="666600"/>
          <w:sz w:val="18"/>
          <w:szCs w:val="18"/>
        </w:rPr>
        <w:t>.</w:t>
      </w:r>
      <w:r>
        <w:rPr>
          <w:color w:val="660066"/>
          <w:sz w:val="18"/>
          <w:szCs w:val="18"/>
        </w:rPr>
        <w:t>Imu</w:t>
      </w:r>
      <w:r>
        <w:rPr>
          <w:color w:val="666600"/>
          <w:sz w:val="18"/>
          <w:szCs w:val="18"/>
        </w:rPr>
        <w:t>()</w:t>
      </w:r>
      <w:r>
        <w:rPr>
          <w:color w:val="000000"/>
          <w:sz w:val="18"/>
          <w:szCs w:val="18"/>
        </w:rPr>
        <w:t xml:space="preserve">    </w:t>
      </w:r>
      <w:r>
        <w:rPr>
          <w:color w:val="880000"/>
          <w:sz w:val="18"/>
          <w:szCs w:val="18"/>
        </w:rPr>
        <w:t xml:space="preserve"># </w:t>
      </w:r>
      <w:r>
        <w:rPr>
          <w:color w:val="880000"/>
          <w:sz w:val="18"/>
          <w:szCs w:val="18"/>
        </w:rPr>
        <w:t>嵌套的惯性测量单元数据</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8.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ges </w:t>
      </w:r>
      <w:r>
        <w:rPr>
          <w:color w:val="666600"/>
          <w:sz w:val="18"/>
          <w:szCs w:val="18"/>
        </w:rPr>
        <w:t>=</w:t>
      </w:r>
      <w:r>
        <w:rPr>
          <w:color w:val="000000"/>
          <w:sz w:val="18"/>
          <w:szCs w:val="18"/>
        </w:rPr>
        <w:t xml:space="preserve"> </w:t>
      </w:r>
      <w:r>
        <w:rPr>
          <w:color w:val="000088"/>
          <w:sz w:val="18"/>
          <w:szCs w:val="18"/>
        </w:rPr>
        <w:t>self</w:t>
      </w:r>
      <w:r>
        <w:rPr>
          <w:color w:val="666600"/>
          <w:sz w:val="18"/>
          <w:szCs w:val="18"/>
        </w:rPr>
        <w:t>.</w:t>
      </w:r>
      <w:r>
        <w:rPr>
          <w:color w:val="660066"/>
          <w:sz w:val="18"/>
          <w:szCs w:val="18"/>
        </w:rPr>
        <w:t>Gesture</w:t>
      </w:r>
      <w:r>
        <w:rPr>
          <w:color w:val="666600"/>
          <w:sz w:val="18"/>
          <w:szCs w:val="18"/>
        </w:rPr>
        <w:t>()#</w:t>
      </w:r>
      <w:r>
        <w:rPr>
          <w:color w:val="000000"/>
          <w:sz w:val="18"/>
          <w:szCs w:val="18"/>
        </w:rPr>
        <w:t xml:space="preserve"> </w:t>
      </w:r>
      <w:r>
        <w:rPr>
          <w:color w:val="666600"/>
          <w:sz w:val="18"/>
          <w:szCs w:val="18"/>
        </w:rPr>
        <w:t>嵌套的手势识别数据</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418478348"/>
        <w:rPr>
          <w:sz w:val="18"/>
          <w:szCs w:val="18"/>
        </w:rPr>
      </w:pPr>
      <w:r>
        <w:rPr>
          <w:sz w:val="18"/>
          <w:szCs w:val="18"/>
        </w:rPr>
        <w:t xml:space="preserve"> 9. </w:t>
      </w:r>
      <w:r>
        <w:rPr>
          <w:color w:val="000000"/>
          <w:sz w:val="18"/>
          <w:szCs w:val="18"/>
        </w:rPr>
        <w:t xml:space="preserve">        </w:t>
      </w:r>
      <w:r>
        <w:rPr>
          <w:color w:val="880000"/>
          <w:sz w:val="18"/>
          <w:szCs w:val="18"/>
        </w:rPr>
        <w:t xml:space="preserve"># ... </w:t>
      </w:r>
      <w:r>
        <w:rPr>
          <w:color w:val="880000"/>
          <w:sz w:val="18"/>
          <w:szCs w:val="18"/>
        </w:rPr>
        <w:t>其他传感器属性初始化</w:t>
      </w:r>
    </w:p>
    <w:p w:rsidR="007E2CAF" w:rsidRPr="007E2CAF" w:rsidRDefault="007E2CAF" w:rsidP="007E2CAF">
      <w:pPr>
        <w:ind w:firstLineChars="0" w:firstLine="0"/>
      </w:pPr>
      <w:r w:rsidRPr="007E2CAF">
        <w:t>在通信链路的实现上，鉴于传感器数据的高频特，单纯的轮询读取极易造成数据阻塞或丢失。因此，我们设计了一套严谨的串口通信协议，规定每一帧数据必须包含固定的帧头</w:t>
      </w:r>
      <w:r w:rsidRPr="007E2CAF">
        <w:t xml:space="preserve"> 0x42</w:t>
      </w:r>
      <w:r w:rsidRPr="007E2CAF">
        <w:t>、地址位、数据长度、载荷及校验和。在</w:t>
      </w:r>
      <w:r w:rsidRPr="007E2CAF">
        <w:t xml:space="preserve"> Uart </w:t>
      </w:r>
      <w:r w:rsidRPr="007E2CAF">
        <w:t>类的</w:t>
      </w:r>
      <w:r w:rsidRPr="007E2CAF">
        <w:t xml:space="preserve"> receiveHandle </w:t>
      </w:r>
      <w:r w:rsidRPr="007E2CAF">
        <w:t>方法中，我们实现了一个基</w:t>
      </w:r>
      <w:r>
        <w:rPr>
          <w:rFonts w:hint="eastAsia"/>
        </w:rPr>
        <w:t>于</w:t>
      </w:r>
      <w:r w:rsidRPr="007E2CAF">
        <w:t>有限状态机的数据解析引擎。</w:t>
      </w:r>
    </w:p>
    <w:p w:rsidR="00B16DDD" w:rsidRDefault="003062EE" w:rsidP="007E2CAF">
      <w:pPr>
        <w:ind w:firstLineChars="0" w:firstLine="0"/>
      </w:pPr>
      <w:r>
        <w:rPr>
          <w:noProof/>
        </w:rPr>
        <w:drawing>
          <wp:anchor distT="0" distB="0" distL="114300" distR="114300" simplePos="0" relativeHeight="251661312" behindDoc="0" locked="0" layoutInCell="1" allowOverlap="1">
            <wp:simplePos x="0" y="0"/>
            <wp:positionH relativeFrom="margin">
              <wp:align>right</wp:align>
            </wp:positionH>
            <wp:positionV relativeFrom="paragraph">
              <wp:posOffset>538480</wp:posOffset>
            </wp:positionV>
            <wp:extent cx="5486400" cy="2992755"/>
            <wp:effectExtent l="0" t="0" r="0" b="0"/>
            <wp:wrapSquare wrapText="bothSides"/>
            <wp:docPr id="942811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11481" name="图片 94281148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anchor>
        </w:drawing>
      </w:r>
      <w:r w:rsidR="007E2CAF" w:rsidRPr="007E2CAF">
        <w:t>如图</w:t>
      </w:r>
      <w:r>
        <w:rPr>
          <w:rFonts w:hint="eastAsia"/>
        </w:rPr>
        <w:t>5</w:t>
      </w:r>
      <w:r w:rsidR="007E2CAF" w:rsidRPr="007E2CAF">
        <w:t>所示，该解析流程清晰地展示了数据包的处理逻辑：系统在初始状态下扫描帧头</w:t>
      </w:r>
      <w:r w:rsidR="00B16DDD">
        <w:rPr>
          <w:rFonts w:hint="eastAsia"/>
        </w:rPr>
        <w:t>，</w:t>
      </w:r>
      <w:r w:rsidR="007E2CAF" w:rsidRPr="007E2CAF">
        <w:t>一旦匹配成功，状态机跳转至长度解析状态</w:t>
      </w:r>
      <w:r w:rsidR="00B16DDD">
        <w:rPr>
          <w:rFonts w:hint="eastAsia"/>
        </w:rPr>
        <w:t>，</w:t>
      </w:r>
      <w:r w:rsidR="007E2CAF" w:rsidRPr="007E2CAF">
        <w:t>随后读取指定长度的载荷</w:t>
      </w:r>
      <w:r w:rsidR="00B16DDD">
        <w:rPr>
          <w:rFonts w:hint="eastAsia"/>
        </w:rPr>
        <w:t>，</w:t>
      </w:r>
      <w:r w:rsidR="007E2CAF" w:rsidRPr="007E2CAF">
        <w:t>最后进行校验和比对。</w:t>
      </w:r>
    </w:p>
    <w:p w:rsidR="00B16DDD" w:rsidRPr="00B16DDD" w:rsidRDefault="00B16DDD" w:rsidP="00B16DDD">
      <w:pPr>
        <w:ind w:firstLineChars="0" w:firstLine="0"/>
        <w:jc w:val="center"/>
        <w:rPr>
          <w:rFonts w:hint="eastAsia"/>
          <w:b/>
          <w:bCs/>
        </w:rPr>
      </w:pPr>
      <w:r w:rsidRPr="00B16DDD">
        <w:rPr>
          <w:rFonts w:hint="eastAsia"/>
          <w:b/>
          <w:bCs/>
        </w:rPr>
        <w:t>图</w:t>
      </w:r>
      <w:r w:rsidR="003062EE">
        <w:rPr>
          <w:rFonts w:hint="eastAsia"/>
          <w:b/>
          <w:bCs/>
        </w:rPr>
        <w:t>5</w:t>
      </w:r>
      <w:r w:rsidRPr="00B16DDD">
        <w:rPr>
          <w:rFonts w:hint="eastAsia"/>
          <w:b/>
          <w:bCs/>
        </w:rPr>
        <w:t xml:space="preserve"> </w:t>
      </w:r>
      <w:r w:rsidRPr="00B16DDD">
        <w:rPr>
          <w:b/>
          <w:bCs/>
        </w:rPr>
        <w:t>串口通信协议状态机解析原理图</w:t>
      </w:r>
    </w:p>
    <w:p w:rsidR="007E2CAF" w:rsidRPr="007E2CAF" w:rsidRDefault="007E2CAF" w:rsidP="007E2CAF">
      <w:pPr>
        <w:ind w:firstLineChars="0" w:firstLine="0"/>
      </w:pPr>
      <w:r w:rsidRPr="007E2CAF">
        <w:t>代码实现如下：</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kern w:val="0"/>
          <w:sz w:val="18"/>
          <w:szCs w:val="18"/>
          <w14:ligatures w14:val="none"/>
        </w:rPr>
      </w:pPr>
      <w:r>
        <w:rPr>
          <w:sz w:val="18"/>
          <w:szCs w:val="18"/>
        </w:rPr>
        <w:t xml:space="preserve"> 1. </w:t>
      </w:r>
      <w:r>
        <w:rPr>
          <w:color w:val="000088"/>
          <w:sz w:val="18"/>
          <w:szCs w:val="18"/>
        </w:rPr>
        <w:t>def</w:t>
      </w:r>
      <w:r>
        <w:rPr>
          <w:color w:val="000000"/>
          <w:sz w:val="18"/>
          <w:szCs w:val="18"/>
        </w:rPr>
        <w:t xml:space="preserve"> receiveHandle</w:t>
      </w:r>
      <w:r>
        <w:rPr>
          <w:color w:val="666600"/>
          <w:sz w:val="18"/>
          <w:szCs w:val="18"/>
        </w:rPr>
        <w:t>(</w:t>
      </w:r>
      <w:r>
        <w:rPr>
          <w:color w:val="000088"/>
          <w:sz w:val="18"/>
          <w:szCs w:val="18"/>
        </w:rPr>
        <w:t>self</w:t>
      </w:r>
      <w:r>
        <w:rPr>
          <w:color w:val="666600"/>
          <w:sz w:val="18"/>
          <w:szCs w:val="18"/>
        </w:rPr>
        <w:t>,</w:t>
      </w:r>
      <w:r>
        <w:rPr>
          <w:color w:val="000000"/>
          <w:sz w:val="18"/>
          <w:szCs w:val="18"/>
        </w:rPr>
        <w:t xml:space="preserve"> data</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2. </w:t>
      </w:r>
      <w:r>
        <w:rPr>
          <w:color w:val="000000"/>
          <w:sz w:val="18"/>
          <w:szCs w:val="18"/>
        </w:rPr>
        <w:t xml:space="preserve">    </w:t>
      </w:r>
      <w:r>
        <w:rPr>
          <w:color w:val="880000"/>
          <w:sz w:val="18"/>
          <w:szCs w:val="18"/>
        </w:rPr>
        <w:t xml:space="preserve"># </w:t>
      </w:r>
      <w:r>
        <w:rPr>
          <w:color w:val="880000"/>
          <w:sz w:val="18"/>
          <w:szCs w:val="18"/>
        </w:rPr>
        <w:t>状态</w:t>
      </w:r>
      <w:r>
        <w:rPr>
          <w:color w:val="880000"/>
          <w:sz w:val="18"/>
          <w:szCs w:val="18"/>
        </w:rPr>
        <w:t>1</w:t>
      </w:r>
      <w:r>
        <w:rPr>
          <w:color w:val="880000"/>
          <w:sz w:val="18"/>
          <w:szCs w:val="18"/>
        </w:rPr>
        <w:t>：空闲状态，寻找帧头</w:t>
      </w:r>
      <w:r>
        <w:rPr>
          <w:color w:val="880000"/>
          <w:sz w:val="18"/>
          <w:szCs w:val="18"/>
        </w:rPr>
        <w:t xml:space="preserve"> 0x42</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lastRenderedPageBreak/>
        <w:t xml:space="preserve"> 3. </w:t>
      </w:r>
      <w:r>
        <w:rPr>
          <w:color w:val="000000"/>
          <w:sz w:val="18"/>
          <w:szCs w:val="18"/>
        </w:rPr>
        <w:t xml:space="preserve">    </w:t>
      </w:r>
      <w:r>
        <w:rPr>
          <w:color w:val="000088"/>
          <w:sz w:val="18"/>
          <w:szCs w:val="18"/>
        </w:rPr>
        <w:t>if</w:t>
      </w:r>
      <w:r>
        <w:rPr>
          <w:color w:val="000000"/>
          <w:sz w:val="18"/>
          <w:szCs w:val="18"/>
        </w:rPr>
        <w:t xml:space="preserve"> data </w:t>
      </w:r>
      <w:r>
        <w:rPr>
          <w:color w:val="666600"/>
          <w:sz w:val="18"/>
          <w:szCs w:val="18"/>
        </w:rPr>
        <w:t>==</w:t>
      </w:r>
      <w:r>
        <w:rPr>
          <w:color w:val="000000"/>
          <w:sz w:val="18"/>
          <w:szCs w:val="18"/>
        </w:rPr>
        <w:t xml:space="preserve"> USB_FRAME_HEAD </w:t>
      </w:r>
      <w:r>
        <w:rPr>
          <w:color w:val="000088"/>
          <w:sz w:val="18"/>
          <w:szCs w:val="18"/>
        </w:rPr>
        <w:t>and</w:t>
      </w:r>
      <w:r>
        <w:rPr>
          <w:color w:val="000000"/>
          <w:sz w:val="18"/>
          <w:szCs w:val="18"/>
        </w:rPr>
        <w:t xml:space="preserve"> </w:t>
      </w:r>
      <w:r>
        <w:rPr>
          <w:color w:val="000088"/>
          <w:sz w:val="18"/>
          <w:szCs w:val="18"/>
        </w:rPr>
        <w:t>not</w:t>
      </w:r>
      <w:r>
        <w:rPr>
          <w:color w:val="000000"/>
          <w:sz w:val="18"/>
          <w:szCs w:val="18"/>
        </w:rPr>
        <w:t xml:space="preserve"> </w:t>
      </w:r>
      <w:r>
        <w:rPr>
          <w:color w:val="000088"/>
          <w:sz w:val="18"/>
          <w:szCs w:val="18"/>
        </w:rPr>
        <w:t>self</w:t>
      </w:r>
      <w:r>
        <w:rPr>
          <w:color w:val="666600"/>
          <w:sz w:val="18"/>
          <w:szCs w:val="18"/>
        </w:rPr>
        <w:t>.</w:t>
      </w:r>
      <w:r>
        <w:rPr>
          <w:color w:val="000000"/>
          <w:sz w:val="18"/>
          <w:szCs w:val="18"/>
        </w:rPr>
        <w:t>recStart</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4.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recStart </w:t>
      </w:r>
      <w:r>
        <w:rPr>
          <w:color w:val="666600"/>
          <w:sz w:val="18"/>
          <w:szCs w:val="18"/>
        </w:rPr>
        <w:t>=</w:t>
      </w:r>
      <w:r>
        <w:rPr>
          <w:color w:val="000000"/>
          <w:sz w:val="18"/>
          <w:szCs w:val="18"/>
        </w:rPr>
        <w:t xml:space="preserve"> </w:t>
      </w:r>
      <w:r>
        <w:rPr>
          <w:color w:val="000088"/>
          <w:sz w:val="18"/>
          <w:szCs w:val="18"/>
        </w:rPr>
        <w:t>True</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5. </w:t>
      </w:r>
      <w:r>
        <w:rPr>
          <w:color w:val="000000"/>
          <w:sz w:val="18"/>
          <w:szCs w:val="18"/>
        </w:rPr>
        <w:t xml:space="preserve">        </w:t>
      </w:r>
      <w:r>
        <w:rPr>
          <w:color w:val="000088"/>
          <w:sz w:val="18"/>
          <w:szCs w:val="18"/>
        </w:rPr>
        <w:t>self</w:t>
      </w:r>
      <w:r>
        <w:rPr>
          <w:color w:val="666600"/>
          <w:sz w:val="18"/>
          <w:szCs w:val="18"/>
        </w:rPr>
        <w:t>.</w:t>
      </w:r>
      <w:r>
        <w:rPr>
          <w:color w:val="000000"/>
          <w:sz w:val="18"/>
          <w:szCs w:val="18"/>
        </w:rPr>
        <w:t>recBuff</w:t>
      </w:r>
      <w:r>
        <w:rPr>
          <w:color w:val="666600"/>
          <w:sz w:val="18"/>
          <w:szCs w:val="18"/>
        </w:rPr>
        <w:t>[</w:t>
      </w:r>
      <w:r>
        <w:rPr>
          <w:color w:val="006666"/>
          <w:sz w:val="18"/>
          <w:szCs w:val="18"/>
        </w:rPr>
        <w:t>0</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data</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6.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recIndex </w:t>
      </w:r>
      <w:r>
        <w:rPr>
          <w:color w:val="666600"/>
          <w:sz w:val="18"/>
          <w:szCs w:val="18"/>
        </w:rPr>
        <w:t>=</w:t>
      </w:r>
      <w:r>
        <w:rPr>
          <w:color w:val="000000"/>
          <w:sz w:val="18"/>
          <w:szCs w:val="18"/>
        </w:rPr>
        <w:t xml:space="preserve"> </w:t>
      </w:r>
      <w:r>
        <w:rPr>
          <w:color w:val="006666"/>
          <w:sz w:val="18"/>
          <w:szCs w:val="18"/>
        </w:rPr>
        <w:t>1</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7. </w:t>
      </w:r>
      <w:r>
        <w:rPr>
          <w:color w:val="000000"/>
          <w:sz w:val="18"/>
          <w:szCs w:val="18"/>
        </w:rPr>
        <w:t xml:space="preserve">    </w:t>
      </w:r>
      <w:r>
        <w:rPr>
          <w:color w:val="880000"/>
          <w:sz w:val="18"/>
          <w:szCs w:val="18"/>
        </w:rPr>
        <w:t xml:space="preserve"># </w:t>
      </w:r>
      <w:r>
        <w:rPr>
          <w:color w:val="880000"/>
          <w:sz w:val="18"/>
          <w:szCs w:val="18"/>
        </w:rPr>
        <w:t>状态</w:t>
      </w:r>
      <w:r>
        <w:rPr>
          <w:color w:val="880000"/>
          <w:sz w:val="18"/>
          <w:szCs w:val="18"/>
        </w:rPr>
        <w:t>2</w:t>
      </w:r>
      <w:r>
        <w:rPr>
          <w:color w:val="880000"/>
          <w:sz w:val="18"/>
          <w:szCs w:val="18"/>
        </w:rPr>
        <w:t>：接收地址、长度与载荷</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8. </w:t>
      </w:r>
      <w:r>
        <w:rPr>
          <w:color w:val="000000"/>
          <w:sz w:val="18"/>
          <w:szCs w:val="18"/>
        </w:rPr>
        <w:t xml:space="preserve">    </w:t>
      </w:r>
      <w:r>
        <w:rPr>
          <w:color w:val="000088"/>
          <w:sz w:val="18"/>
          <w:szCs w:val="18"/>
        </w:rPr>
        <w:t>elif</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recStart </w:t>
      </w:r>
      <w:r>
        <w:rPr>
          <w:color w:val="000088"/>
          <w:sz w:val="18"/>
          <w:szCs w:val="18"/>
        </w:rPr>
        <w:t>and</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recIndex </w:t>
      </w:r>
      <w:r>
        <w:rPr>
          <w:color w:val="666600"/>
          <w:sz w:val="18"/>
          <w:szCs w:val="18"/>
        </w:rPr>
        <w:t>&lt;</w:t>
      </w:r>
      <w:r>
        <w:rPr>
          <w:color w:val="000000"/>
          <w:sz w:val="18"/>
          <w:szCs w:val="18"/>
        </w:rPr>
        <w:t xml:space="preserve"> USB_FRAME_LENMAX</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 9. </w:t>
      </w:r>
      <w:r>
        <w:rPr>
          <w:color w:val="000000"/>
          <w:sz w:val="18"/>
          <w:szCs w:val="18"/>
        </w:rPr>
        <w:t xml:space="preserve">        </w:t>
      </w:r>
      <w:r>
        <w:rPr>
          <w:color w:val="000088"/>
          <w:sz w:val="18"/>
          <w:szCs w:val="18"/>
        </w:rPr>
        <w:t>self</w:t>
      </w:r>
      <w:r>
        <w:rPr>
          <w:color w:val="666600"/>
          <w:sz w:val="18"/>
          <w:szCs w:val="18"/>
        </w:rPr>
        <w:t>.</w:t>
      </w:r>
      <w:r>
        <w:rPr>
          <w:color w:val="000000"/>
          <w:sz w:val="18"/>
          <w:szCs w:val="18"/>
        </w:rPr>
        <w:t>recBuff</w:t>
      </w:r>
      <w:r>
        <w:rPr>
          <w:color w:val="666600"/>
          <w:sz w:val="18"/>
          <w:szCs w:val="18"/>
        </w:rPr>
        <w:t>[</w:t>
      </w:r>
      <w:r>
        <w:rPr>
          <w:color w:val="000088"/>
          <w:sz w:val="18"/>
          <w:szCs w:val="18"/>
        </w:rPr>
        <w:t>self</w:t>
      </w:r>
      <w:r>
        <w:rPr>
          <w:color w:val="666600"/>
          <w:sz w:val="18"/>
          <w:szCs w:val="18"/>
        </w:rPr>
        <w:t>.</w:t>
      </w:r>
      <w:r>
        <w:rPr>
          <w:color w:val="000000"/>
          <w:sz w:val="18"/>
          <w:szCs w:val="18"/>
        </w:rPr>
        <w:t>recIndex</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data</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10.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recIndex </w:t>
      </w:r>
      <w:r>
        <w:rPr>
          <w:color w:val="666600"/>
          <w:sz w:val="18"/>
          <w:szCs w:val="18"/>
        </w:rPr>
        <w:t>+=</w:t>
      </w:r>
      <w:r>
        <w:rPr>
          <w:color w:val="000000"/>
          <w:sz w:val="18"/>
          <w:szCs w:val="18"/>
        </w:rPr>
        <w:t xml:space="preserve"> </w:t>
      </w:r>
      <w:r>
        <w:rPr>
          <w:color w:val="006666"/>
          <w:sz w:val="18"/>
          <w:szCs w:val="18"/>
        </w:rPr>
        <w:t>1</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11. </w:t>
      </w:r>
      <w:r>
        <w:rPr>
          <w:color w:val="000000"/>
          <w:sz w:val="18"/>
          <w:szCs w:val="18"/>
        </w:rPr>
        <w:t xml:space="preserve">    </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12. </w:t>
      </w:r>
      <w:r>
        <w:rPr>
          <w:color w:val="000000"/>
          <w:sz w:val="18"/>
          <w:szCs w:val="18"/>
        </w:rPr>
        <w:t xml:space="preserve">    </w:t>
      </w:r>
      <w:r>
        <w:rPr>
          <w:color w:val="880000"/>
          <w:sz w:val="18"/>
          <w:szCs w:val="18"/>
        </w:rPr>
        <w:t xml:space="preserve"># </w:t>
      </w:r>
      <w:r>
        <w:rPr>
          <w:color w:val="880000"/>
          <w:sz w:val="18"/>
          <w:szCs w:val="18"/>
        </w:rPr>
        <w:t>状态</w:t>
      </w:r>
      <w:r>
        <w:rPr>
          <w:color w:val="880000"/>
          <w:sz w:val="18"/>
          <w:szCs w:val="18"/>
        </w:rPr>
        <w:t>3</w:t>
      </w:r>
      <w:r>
        <w:rPr>
          <w:color w:val="880000"/>
          <w:sz w:val="18"/>
          <w:szCs w:val="18"/>
        </w:rPr>
        <w:t>：帧结束判断与校验</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13. </w:t>
      </w:r>
      <w:r>
        <w:rPr>
          <w:color w:val="000000"/>
          <w:sz w:val="18"/>
          <w:szCs w:val="18"/>
        </w:rPr>
        <w:t xml:space="preserve">    </w:t>
      </w:r>
      <w:r>
        <w:rPr>
          <w:color w:val="000088"/>
          <w:sz w:val="18"/>
          <w:szCs w:val="18"/>
        </w:rPr>
        <w:t>if</w:t>
      </w:r>
      <w:r>
        <w:rPr>
          <w:color w:val="000000"/>
          <w:sz w:val="18"/>
          <w:szCs w:val="18"/>
        </w:rPr>
        <w:t xml:space="preserve"> </w:t>
      </w:r>
      <w:r>
        <w:rPr>
          <w:color w:val="666600"/>
          <w:sz w:val="18"/>
          <w:szCs w:val="18"/>
        </w:rPr>
        <w:t>(</w:t>
      </w:r>
      <w:r>
        <w:rPr>
          <w:color w:val="000088"/>
          <w:sz w:val="18"/>
          <w:szCs w:val="18"/>
        </w:rPr>
        <w:t>self</w:t>
      </w:r>
      <w:r>
        <w:rPr>
          <w:color w:val="666600"/>
          <w:sz w:val="18"/>
          <w:szCs w:val="18"/>
        </w:rPr>
        <w:t>.</w:t>
      </w:r>
      <w:r>
        <w:rPr>
          <w:color w:val="000000"/>
          <w:sz w:val="18"/>
          <w:szCs w:val="18"/>
        </w:rPr>
        <w:t xml:space="preserve">recIndex </w:t>
      </w:r>
      <w:r>
        <w:rPr>
          <w:color w:val="666600"/>
          <w:sz w:val="18"/>
          <w:szCs w:val="18"/>
        </w:rPr>
        <w:t>&gt;=</w:t>
      </w:r>
      <w:r>
        <w:rPr>
          <w:color w:val="000000"/>
          <w:sz w:val="18"/>
          <w:szCs w:val="18"/>
        </w:rPr>
        <w:t xml:space="preserve"> </w:t>
      </w:r>
      <w:r>
        <w:rPr>
          <w:color w:val="000088"/>
          <w:sz w:val="18"/>
          <w:szCs w:val="18"/>
        </w:rPr>
        <w:t>self</w:t>
      </w:r>
      <w:r>
        <w:rPr>
          <w:color w:val="666600"/>
          <w:sz w:val="18"/>
          <w:szCs w:val="18"/>
        </w:rPr>
        <w:t>.</w:t>
      </w:r>
      <w:r>
        <w:rPr>
          <w:color w:val="000000"/>
          <w:sz w:val="18"/>
          <w:szCs w:val="18"/>
        </w:rPr>
        <w:t>len</w:t>
      </w:r>
      <w:r>
        <w:rPr>
          <w:color w:val="666600"/>
          <w:sz w:val="18"/>
          <w:szCs w:val="18"/>
        </w:rPr>
        <w:t>)</w:t>
      </w:r>
      <w:r>
        <w:rPr>
          <w:color w:val="000000"/>
          <w:sz w:val="18"/>
          <w:szCs w:val="18"/>
        </w:rPr>
        <w:t xml:space="preserve"> </w:t>
      </w:r>
      <w:r>
        <w:rPr>
          <w:color w:val="000088"/>
          <w:sz w:val="18"/>
          <w:szCs w:val="18"/>
        </w:rPr>
        <w:t>and</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recIndex </w:t>
      </w:r>
      <w:r>
        <w:rPr>
          <w:color w:val="666600"/>
          <w:sz w:val="18"/>
          <w:szCs w:val="18"/>
        </w:rPr>
        <w:t>&gt;=</w:t>
      </w:r>
      <w:r>
        <w:rPr>
          <w:color w:val="000000"/>
          <w:sz w:val="18"/>
          <w:szCs w:val="18"/>
        </w:rPr>
        <w:t xml:space="preserve"> USB_FRAME_LENMIN</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14. </w:t>
      </w:r>
      <w:r>
        <w:rPr>
          <w:color w:val="000000"/>
          <w:sz w:val="18"/>
          <w:szCs w:val="18"/>
        </w:rPr>
        <w:t xml:space="preserve">        </w:t>
      </w:r>
      <w:r>
        <w:rPr>
          <w:color w:val="880000"/>
          <w:sz w:val="18"/>
          <w:szCs w:val="18"/>
        </w:rPr>
        <w:t xml:space="preserve"># </w:t>
      </w:r>
      <w:r>
        <w:rPr>
          <w:color w:val="880000"/>
          <w:sz w:val="18"/>
          <w:szCs w:val="18"/>
        </w:rPr>
        <w:t>执行校验和计算</w:t>
      </w:r>
      <w:r>
        <w:rPr>
          <w:color w:val="880000"/>
          <w:sz w:val="18"/>
          <w:szCs w:val="18"/>
        </w:rPr>
        <w:t xml:space="preserve"> (CheckSum)</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15. </w:t>
      </w:r>
      <w:r>
        <w:rPr>
          <w:color w:val="000000"/>
          <w:sz w:val="18"/>
          <w:szCs w:val="18"/>
        </w:rPr>
        <w:t xml:space="preserve">        check </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6666"/>
          <w:sz w:val="18"/>
          <w:szCs w:val="18"/>
        </w:rPr>
        <w:t>0</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16. </w:t>
      </w:r>
      <w:r>
        <w:rPr>
          <w:color w:val="000000"/>
          <w:sz w:val="18"/>
          <w:szCs w:val="18"/>
        </w:rPr>
        <w:t xml:space="preserve">        </w:t>
      </w:r>
      <w:r>
        <w:rPr>
          <w:color w:val="000088"/>
          <w:sz w:val="18"/>
          <w:szCs w:val="18"/>
        </w:rPr>
        <w:t>for</w:t>
      </w:r>
      <w:r>
        <w:rPr>
          <w:color w:val="000000"/>
          <w:sz w:val="18"/>
          <w:szCs w:val="18"/>
        </w:rPr>
        <w:t xml:space="preserve"> i </w:t>
      </w:r>
      <w:r>
        <w:rPr>
          <w:color w:val="000088"/>
          <w:sz w:val="18"/>
          <w:szCs w:val="18"/>
        </w:rPr>
        <w:t>in</w:t>
      </w:r>
      <w:r>
        <w:rPr>
          <w:color w:val="000000"/>
          <w:sz w:val="18"/>
          <w:szCs w:val="18"/>
        </w:rPr>
        <w:t xml:space="preserve"> range</w:t>
      </w:r>
      <w:r>
        <w:rPr>
          <w:color w:val="666600"/>
          <w:sz w:val="18"/>
          <w:szCs w:val="18"/>
        </w:rPr>
        <w:t>(</w:t>
      </w:r>
      <w:r>
        <w:rPr>
          <w:color w:val="000088"/>
          <w:sz w:val="18"/>
          <w:szCs w:val="18"/>
        </w:rPr>
        <w:t>self</w:t>
      </w:r>
      <w:r>
        <w:rPr>
          <w:color w:val="666600"/>
          <w:sz w:val="18"/>
          <w:szCs w:val="18"/>
        </w:rPr>
        <w:t>.</w:t>
      </w:r>
      <w:r>
        <w:rPr>
          <w:color w:val="000000"/>
          <w:sz w:val="18"/>
          <w:szCs w:val="18"/>
        </w:rPr>
        <w:t xml:space="preserve">len </w:t>
      </w:r>
      <w:r>
        <w:rPr>
          <w:color w:val="666600"/>
          <w:sz w:val="18"/>
          <w:szCs w:val="18"/>
        </w:rPr>
        <w:t>-</w:t>
      </w:r>
      <w:r>
        <w:rPr>
          <w:color w:val="000000"/>
          <w:sz w:val="18"/>
          <w:szCs w:val="18"/>
        </w:rPr>
        <w:t xml:space="preserve"> </w:t>
      </w:r>
      <w:r>
        <w:rPr>
          <w:color w:val="006666"/>
          <w:sz w:val="18"/>
          <w:szCs w:val="18"/>
        </w:rPr>
        <w:t>1</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17. </w:t>
      </w:r>
      <w:r>
        <w:rPr>
          <w:color w:val="000000"/>
          <w:sz w:val="18"/>
          <w:szCs w:val="18"/>
        </w:rPr>
        <w:t xml:space="preserve">            check </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0000"/>
          <w:sz w:val="18"/>
          <w:szCs w:val="18"/>
        </w:rPr>
        <w:t>from_bytes</w:t>
      </w:r>
      <w:r>
        <w:rPr>
          <w:color w:val="666600"/>
          <w:sz w:val="18"/>
          <w:szCs w:val="18"/>
        </w:rPr>
        <w:t>(</w:t>
      </w:r>
      <w:r>
        <w:rPr>
          <w:color w:val="000088"/>
          <w:sz w:val="18"/>
          <w:szCs w:val="18"/>
        </w:rPr>
        <w:t>self</w:t>
      </w:r>
      <w:r>
        <w:rPr>
          <w:color w:val="666600"/>
          <w:sz w:val="18"/>
          <w:szCs w:val="18"/>
        </w:rPr>
        <w:t>.</w:t>
      </w:r>
      <w:r>
        <w:rPr>
          <w:color w:val="000000"/>
          <w:sz w:val="18"/>
          <w:szCs w:val="18"/>
        </w:rPr>
        <w:t>recBuff</w:t>
      </w:r>
      <w:r>
        <w:rPr>
          <w:color w:val="666600"/>
          <w:sz w:val="18"/>
          <w:szCs w:val="18"/>
        </w:rPr>
        <w:t>[</w:t>
      </w:r>
      <w:r>
        <w:rPr>
          <w:color w:val="000000"/>
          <w:sz w:val="18"/>
          <w:szCs w:val="18"/>
        </w:rPr>
        <w:t>i</w:t>
      </w:r>
      <w:r>
        <w:rPr>
          <w:color w:val="666600"/>
          <w:sz w:val="18"/>
          <w:szCs w:val="18"/>
        </w:rPr>
        <w:t>],</w:t>
      </w:r>
      <w:r>
        <w:rPr>
          <w:color w:val="000000"/>
          <w:sz w:val="18"/>
          <w:szCs w:val="18"/>
        </w:rPr>
        <w:t xml:space="preserve"> byteorder</w:t>
      </w:r>
      <w:r>
        <w:rPr>
          <w:color w:val="666600"/>
          <w:sz w:val="18"/>
          <w:szCs w:val="18"/>
        </w:rPr>
        <w:t>=</w:t>
      </w:r>
      <w:r>
        <w:rPr>
          <w:color w:val="008800"/>
          <w:sz w:val="18"/>
          <w:szCs w:val="18"/>
        </w:rPr>
        <w:t>"big"</w:t>
      </w:r>
      <w:r>
        <w:rPr>
          <w:color w:val="666600"/>
          <w:sz w:val="18"/>
          <w:szCs w:val="18"/>
        </w:rPr>
        <w:t>,</w:t>
      </w:r>
      <w:r>
        <w:rPr>
          <w:color w:val="000000"/>
          <w:sz w:val="18"/>
          <w:szCs w:val="18"/>
        </w:rPr>
        <w:t xml:space="preserve"> </w:t>
      </w:r>
      <w:r>
        <w:rPr>
          <w:color w:val="000088"/>
          <w:sz w:val="18"/>
          <w:szCs w:val="18"/>
        </w:rPr>
        <w:t>signed</w:t>
      </w:r>
      <w:r>
        <w:rPr>
          <w:color w:val="666600"/>
          <w:sz w:val="18"/>
          <w:szCs w:val="18"/>
        </w:rPr>
        <w:t>=</w:t>
      </w:r>
      <w:r>
        <w:rPr>
          <w:color w:val="000088"/>
          <w:sz w:val="18"/>
          <w:szCs w:val="18"/>
        </w:rPr>
        <w:t>False</w:t>
      </w:r>
      <w:r>
        <w:rPr>
          <w:color w:val="666600"/>
          <w:sz w:val="18"/>
          <w:szCs w:val="18"/>
        </w:rPr>
        <w:t>)</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18. </w:t>
      </w:r>
      <w:r>
        <w:rPr>
          <w:color w:val="000000"/>
          <w:sz w:val="18"/>
          <w:szCs w:val="18"/>
        </w:rPr>
        <w:t xml:space="preserve">        </w:t>
      </w:r>
      <w:r>
        <w:rPr>
          <w:color w:val="880000"/>
          <w:sz w:val="18"/>
          <w:szCs w:val="18"/>
        </w:rPr>
        <w:t xml:space="preserve"># </w:t>
      </w:r>
      <w:r>
        <w:rPr>
          <w:color w:val="880000"/>
          <w:sz w:val="18"/>
          <w:szCs w:val="18"/>
        </w:rPr>
        <w:t>校验通过则分发数据</w:t>
      </w:r>
    </w:p>
    <w:p w:rsidR="007E2CAF" w:rsidRDefault="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sz w:val="18"/>
          <w:szCs w:val="18"/>
        </w:rPr>
      </w:pPr>
      <w:r>
        <w:rPr>
          <w:sz w:val="18"/>
          <w:szCs w:val="18"/>
        </w:rPr>
        <w:t xml:space="preserve">19. </w:t>
      </w:r>
      <w:r>
        <w:rPr>
          <w:color w:val="000000"/>
          <w:sz w:val="18"/>
          <w:szCs w:val="18"/>
        </w:rPr>
        <w:t xml:space="preserve">        </w:t>
      </w:r>
      <w:r>
        <w:rPr>
          <w:color w:val="000088"/>
          <w:sz w:val="18"/>
          <w:szCs w:val="18"/>
        </w:rPr>
        <w:t>if</w:t>
      </w:r>
      <w:r>
        <w:rPr>
          <w:color w:val="000000"/>
          <w:sz w:val="18"/>
          <w:szCs w:val="18"/>
        </w:rPr>
        <w:t xml:space="preserve"> check </w:t>
      </w:r>
      <w:r>
        <w:rPr>
          <w:color w:val="666600"/>
          <w:sz w:val="18"/>
          <w:szCs w:val="18"/>
        </w:rPr>
        <w:t>%</w:t>
      </w:r>
      <w:r>
        <w:rPr>
          <w:color w:val="000000"/>
          <w:sz w:val="18"/>
          <w:szCs w:val="18"/>
        </w:rPr>
        <w:t xml:space="preserve"> </w:t>
      </w:r>
      <w:r>
        <w:rPr>
          <w:color w:val="006666"/>
          <w:sz w:val="18"/>
          <w:szCs w:val="18"/>
        </w:rPr>
        <w:t>256</w:t>
      </w:r>
      <w:r>
        <w:rPr>
          <w:color w:val="000000"/>
          <w:sz w:val="18"/>
          <w:szCs w:val="18"/>
        </w:rPr>
        <w:t xml:space="preserve"> </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0000"/>
          <w:sz w:val="18"/>
          <w:szCs w:val="18"/>
        </w:rPr>
        <w:t>from_bytes</w:t>
      </w:r>
      <w:r>
        <w:rPr>
          <w:color w:val="666600"/>
          <w:sz w:val="18"/>
          <w:szCs w:val="18"/>
        </w:rPr>
        <w:t>(</w:t>
      </w:r>
      <w:r>
        <w:rPr>
          <w:color w:val="000088"/>
          <w:sz w:val="18"/>
          <w:szCs w:val="18"/>
        </w:rPr>
        <w:t>self</w:t>
      </w:r>
      <w:r>
        <w:rPr>
          <w:color w:val="666600"/>
          <w:sz w:val="18"/>
          <w:szCs w:val="18"/>
        </w:rPr>
        <w:t>.</w:t>
      </w:r>
      <w:r>
        <w:rPr>
          <w:color w:val="000000"/>
          <w:sz w:val="18"/>
          <w:szCs w:val="18"/>
        </w:rPr>
        <w:t>recBuff</w:t>
      </w:r>
      <w:r>
        <w:rPr>
          <w:color w:val="666600"/>
          <w:sz w:val="18"/>
          <w:szCs w:val="18"/>
        </w:rPr>
        <w:t>[</w:t>
      </w:r>
      <w:r>
        <w:rPr>
          <w:color w:val="000088"/>
          <w:sz w:val="18"/>
          <w:szCs w:val="18"/>
        </w:rPr>
        <w:t>self</w:t>
      </w:r>
      <w:r>
        <w:rPr>
          <w:color w:val="666600"/>
          <w:sz w:val="18"/>
          <w:szCs w:val="18"/>
        </w:rPr>
        <w:t>.</w:t>
      </w:r>
      <w:r>
        <w:rPr>
          <w:color w:val="000000"/>
          <w:sz w:val="18"/>
          <w:szCs w:val="18"/>
        </w:rPr>
        <w:t xml:space="preserve">len </w:t>
      </w:r>
      <w:r>
        <w:rPr>
          <w:color w:val="666600"/>
          <w:sz w:val="18"/>
          <w:szCs w:val="18"/>
        </w:rPr>
        <w:t>-</w:t>
      </w:r>
      <w:r>
        <w:rPr>
          <w:color w:val="000000"/>
          <w:sz w:val="18"/>
          <w:szCs w:val="18"/>
        </w:rPr>
        <w:t xml:space="preserve"> </w:t>
      </w:r>
      <w:r>
        <w:rPr>
          <w:color w:val="006666"/>
          <w:sz w:val="18"/>
          <w:szCs w:val="18"/>
        </w:rPr>
        <w:t>1</w:t>
      </w:r>
      <w:r>
        <w:rPr>
          <w:color w:val="666600"/>
          <w:sz w:val="18"/>
          <w:szCs w:val="18"/>
        </w:rPr>
        <w:t>],</w:t>
      </w:r>
      <w:r>
        <w:rPr>
          <w:color w:val="000000"/>
          <w:sz w:val="18"/>
          <w:szCs w:val="18"/>
        </w:rPr>
        <w:t xml:space="preserve"> </w:t>
      </w:r>
      <w:r>
        <w:rPr>
          <w:color w:val="666600"/>
          <w:sz w:val="18"/>
          <w:szCs w:val="18"/>
        </w:rPr>
        <w:t>...):</w:t>
      </w:r>
    </w:p>
    <w:p w:rsidR="007E2CAF" w:rsidRPr="007E2CAF" w:rsidRDefault="007E2CAF" w:rsidP="007E2CAF">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2058577841"/>
        <w:rPr>
          <w:rFonts w:hint="eastAsia"/>
          <w:sz w:val="18"/>
          <w:szCs w:val="18"/>
        </w:rPr>
      </w:pPr>
      <w:r>
        <w:rPr>
          <w:sz w:val="18"/>
          <w:szCs w:val="18"/>
        </w:rPr>
        <w:t xml:space="preserve">20. </w:t>
      </w:r>
      <w:r>
        <w:rPr>
          <w:color w:val="000000"/>
          <w:sz w:val="18"/>
          <w:szCs w:val="18"/>
        </w:rPr>
        <w:t xml:space="preserve">            </w:t>
      </w:r>
      <w:r>
        <w:rPr>
          <w:color w:val="000088"/>
          <w:sz w:val="18"/>
          <w:szCs w:val="18"/>
        </w:rPr>
        <w:t>self</w:t>
      </w:r>
      <w:r>
        <w:rPr>
          <w:color w:val="666600"/>
          <w:sz w:val="18"/>
          <w:szCs w:val="18"/>
        </w:rPr>
        <w:t>.</w:t>
      </w:r>
      <w:r>
        <w:rPr>
          <w:color w:val="000000"/>
          <w:sz w:val="18"/>
          <w:szCs w:val="18"/>
        </w:rPr>
        <w:t>transDataFrame</w:t>
      </w:r>
      <w:r>
        <w:rPr>
          <w:color w:val="666600"/>
          <w:sz w:val="18"/>
          <w:szCs w:val="18"/>
        </w:rPr>
        <w:t>()</w:t>
      </w:r>
    </w:p>
    <w:p w:rsidR="00AF437D" w:rsidRPr="00AF437D" w:rsidRDefault="00AF437D" w:rsidP="00AF437D">
      <w:pPr>
        <w:pStyle w:val="2"/>
        <w:ind w:firstLine="482"/>
        <w:rPr>
          <w:rFonts w:hint="eastAsia"/>
        </w:rPr>
      </w:pPr>
      <w:r w:rsidRPr="00AF437D">
        <w:rPr>
          <w:rFonts w:hint="eastAsia"/>
        </w:rPr>
        <w:t xml:space="preserve">3.4 </w:t>
      </w:r>
      <w:r w:rsidRPr="00AF437D">
        <w:rPr>
          <w:rFonts w:hint="eastAsia"/>
        </w:rPr>
        <w:t>视觉伺服控制逻辑与多模态交互流程的实现</w:t>
      </w:r>
    </w:p>
    <w:p w:rsidR="00AF437D" w:rsidRPr="00AF437D" w:rsidRDefault="00AF437D" w:rsidP="00AF437D">
      <w:pPr>
        <w:ind w:firstLine="420"/>
        <w:rPr>
          <w:rFonts w:hint="eastAsia"/>
        </w:rPr>
      </w:pPr>
      <w:r w:rsidRPr="00AF437D">
        <w:rPr>
          <w:rFonts w:hint="eastAsia"/>
        </w:rPr>
        <w:t>系统的主程序逻辑主要封装在</w:t>
      </w:r>
      <w:r w:rsidRPr="00AF437D">
        <w:rPr>
          <w:rFonts w:hint="eastAsia"/>
        </w:rPr>
        <w:t xml:space="preserve"> Panel </w:t>
      </w:r>
      <w:r w:rsidRPr="00AF437D">
        <w:rPr>
          <w:rFonts w:hint="eastAsia"/>
        </w:rPr>
        <w:t>类中，其运行机制遵循典型的“感知</w:t>
      </w:r>
      <w:r w:rsidRPr="00AF437D">
        <w:rPr>
          <w:rFonts w:hint="eastAsia"/>
        </w:rPr>
        <w:t>-</w:t>
      </w:r>
      <w:r w:rsidRPr="00AF437D">
        <w:rPr>
          <w:rFonts w:hint="eastAsia"/>
        </w:rPr>
        <w:t>规划</w:t>
      </w:r>
      <w:r w:rsidRPr="00AF437D">
        <w:rPr>
          <w:rFonts w:hint="eastAsia"/>
        </w:rPr>
        <w:t>-</w:t>
      </w:r>
      <w:r w:rsidRPr="00AF437D">
        <w:rPr>
          <w:rFonts w:hint="eastAsia"/>
        </w:rPr>
        <w:t>行动</w:t>
      </w:r>
      <w:r>
        <w:rPr>
          <w:rFonts w:hint="eastAsia"/>
        </w:rPr>
        <w:t>”</w:t>
      </w:r>
      <w:r w:rsidRPr="00AF437D">
        <w:rPr>
          <w:rFonts w:hint="eastAsia"/>
        </w:rPr>
        <w:t>循环模型。主循环是整个系统的核心调度器，它串行处理图像采集与显示任务，同时并行调度语音处理与传感器更新任务。</w:t>
      </w:r>
    </w:p>
    <w:p w:rsidR="007E2CAF" w:rsidRPr="00146CE8" w:rsidRDefault="00AF437D" w:rsidP="00AF437D">
      <w:pPr>
        <w:ind w:firstLine="420"/>
        <w:rPr>
          <w:rFonts w:hint="eastAsia"/>
        </w:rPr>
      </w:pPr>
      <w:r w:rsidRPr="00AF437D">
        <w:rPr>
          <w:rFonts w:hint="eastAsia"/>
        </w:rPr>
        <w:t>最关键的控制逻辑在于视觉伺服部分，即如何将摄像头捕捉到的二维人脸坐标转化为机械臂的三维运动指令。在</w:t>
      </w:r>
      <w:r w:rsidRPr="00AF437D">
        <w:rPr>
          <w:rFonts w:hint="eastAsia"/>
        </w:rPr>
        <w:t xml:space="preserve"> process_face_landmark </w:t>
      </w:r>
      <w:r w:rsidRPr="00AF437D">
        <w:rPr>
          <w:rFonts w:hint="eastAsia"/>
        </w:rPr>
        <w:t>函数中，系统首先计算人脸的中心质心坐标</w:t>
      </w:r>
      <w:r w:rsidRPr="00AF437D">
        <w:rPr>
          <w:position w:val="-14"/>
        </w:rPr>
        <w:object w:dxaOrig="840" w:dyaOrig="380">
          <v:shape id="_x0000_i1030" type="#_x0000_t75" style="width:41.95pt;height:18.85pt" o:ole="">
            <v:imagedata r:id="rId31" o:title=""/>
          </v:shape>
          <o:OLEObject Type="Embed" ProgID="Equation.DSMT4" ShapeID="_x0000_i1030" DrawAspect="Content" ObjectID="_1829499949" r:id="rId32"/>
        </w:object>
      </w:r>
      <w:r w:rsidRPr="00AF437D">
        <w:rPr>
          <w:rFonts w:hint="eastAsia"/>
        </w:rPr>
        <w:t>，然后计算该质心与图像中心的偏差。为了将这一像素偏差映射为舵机的角度增量，我们采用了线性映射与平滑步进控制相结合的策略。如下代码所示，我们限制了舵机每次更新的最大步长</w:t>
      </w:r>
      <w:r w:rsidRPr="00AF437D">
        <w:rPr>
          <w:rFonts w:hint="eastAsia"/>
        </w:rPr>
        <w:t xml:space="preserve"> step</w:t>
      </w:r>
      <w:r w:rsidRPr="00AF437D">
        <w:rPr>
          <w:rFonts w:hint="eastAsia"/>
        </w:rPr>
        <w:t>，这种增量式控制有效防止了机械臂的剧烈抖动，实现了如生物般的平滑跟随：</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kern w:val="0"/>
          <w:sz w:val="18"/>
          <w:szCs w:val="18"/>
          <w14:ligatures w14:val="none"/>
        </w:rPr>
      </w:pPr>
      <w:r>
        <w:rPr>
          <w:sz w:val="18"/>
          <w:szCs w:val="18"/>
        </w:rPr>
        <w:t xml:space="preserve"> 1. </w:t>
      </w:r>
      <w:r>
        <w:rPr>
          <w:color w:val="880000"/>
          <w:sz w:val="18"/>
          <w:szCs w:val="18"/>
        </w:rPr>
        <w:t xml:space="preserve"># </w:t>
      </w:r>
      <w:r>
        <w:rPr>
          <w:color w:val="880000"/>
          <w:sz w:val="18"/>
          <w:szCs w:val="18"/>
        </w:rPr>
        <w:t>计算目标舵机角度（线性映射）</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2. </w:t>
      </w:r>
      <w:r>
        <w:rPr>
          <w:color w:val="000000"/>
          <w:sz w:val="18"/>
          <w:szCs w:val="18"/>
        </w:rPr>
        <w:t xml:space="preserve">target_base </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0000"/>
          <w:sz w:val="18"/>
          <w:szCs w:val="18"/>
        </w:rPr>
        <w:t xml:space="preserve">bmin </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cx </w:t>
      </w:r>
      <w:r>
        <w:rPr>
          <w:color w:val="666600"/>
          <w:sz w:val="18"/>
          <w:szCs w:val="18"/>
        </w:rPr>
        <w:t>/</w:t>
      </w:r>
      <w:r>
        <w:rPr>
          <w:color w:val="000000"/>
          <w:sz w:val="18"/>
          <w:szCs w:val="18"/>
        </w:rPr>
        <w:t xml:space="preserve"> w</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bmax </w:t>
      </w:r>
      <w:r>
        <w:rPr>
          <w:color w:val="666600"/>
          <w:sz w:val="18"/>
          <w:szCs w:val="18"/>
        </w:rPr>
        <w:t>-</w:t>
      </w:r>
      <w:r>
        <w:rPr>
          <w:color w:val="000000"/>
          <w:sz w:val="18"/>
          <w:szCs w:val="18"/>
        </w:rPr>
        <w:t xml:space="preserve"> bmin</w:t>
      </w:r>
      <w:r>
        <w:rPr>
          <w:color w:val="666600"/>
          <w:sz w:val="18"/>
          <w:szCs w:val="18"/>
        </w:rPr>
        <w:t>))</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3. </w:t>
      </w:r>
      <w:r>
        <w:rPr>
          <w:color w:val="000000"/>
          <w:sz w:val="18"/>
          <w:szCs w:val="18"/>
        </w:rPr>
        <w:t xml:space="preserve">target_tilt </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0000"/>
          <w:sz w:val="18"/>
          <w:szCs w:val="18"/>
        </w:rPr>
        <w:t xml:space="preserve">tmin </w:t>
      </w:r>
      <w:r>
        <w:rPr>
          <w:color w:val="666600"/>
          <w:sz w:val="18"/>
          <w:szCs w:val="18"/>
        </w:rPr>
        <w:t>+</w:t>
      </w:r>
      <w:r>
        <w:rPr>
          <w:color w:val="000000"/>
          <w:sz w:val="18"/>
          <w:szCs w:val="18"/>
        </w:rPr>
        <w:t xml:space="preserve"> </w:t>
      </w:r>
      <w:r>
        <w:rPr>
          <w:color w:val="666600"/>
          <w:sz w:val="18"/>
          <w:szCs w:val="18"/>
        </w:rPr>
        <w:t>(</w:t>
      </w:r>
      <w:r>
        <w:rPr>
          <w:color w:val="006666"/>
          <w:sz w:val="18"/>
          <w:szCs w:val="18"/>
        </w:rPr>
        <w:t>1.0</w:t>
      </w:r>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cy </w:t>
      </w:r>
      <w:r>
        <w:rPr>
          <w:color w:val="666600"/>
          <w:sz w:val="18"/>
          <w:szCs w:val="18"/>
        </w:rPr>
        <w:t>/</w:t>
      </w:r>
      <w:r>
        <w:rPr>
          <w:color w:val="000000"/>
          <w:sz w:val="18"/>
          <w:szCs w:val="18"/>
        </w:rPr>
        <w:t xml:space="preserve"> h</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 </w:t>
      </w:r>
      <w:r>
        <w:rPr>
          <w:color w:val="666600"/>
          <w:sz w:val="18"/>
          <w:szCs w:val="18"/>
        </w:rPr>
        <w:t>(</w:t>
      </w:r>
      <w:r>
        <w:rPr>
          <w:color w:val="000000"/>
          <w:sz w:val="18"/>
          <w:szCs w:val="18"/>
        </w:rPr>
        <w:t xml:space="preserve">tmax </w:t>
      </w:r>
      <w:r>
        <w:rPr>
          <w:color w:val="666600"/>
          <w:sz w:val="18"/>
          <w:szCs w:val="18"/>
        </w:rPr>
        <w:t>-</w:t>
      </w:r>
      <w:r>
        <w:rPr>
          <w:color w:val="000000"/>
          <w:sz w:val="18"/>
          <w:szCs w:val="18"/>
        </w:rPr>
        <w:t xml:space="preserve"> tmin</w:t>
      </w:r>
      <w:r>
        <w:rPr>
          <w:color w:val="666600"/>
          <w:sz w:val="18"/>
          <w:szCs w:val="18"/>
        </w:rPr>
        <w:t>))</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4. </w:t>
      </w:r>
      <w:r>
        <w:rPr>
          <w:color w:val="000000"/>
          <w:sz w:val="18"/>
          <w:szCs w:val="18"/>
        </w:rPr>
        <w:t> </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5. </w:t>
      </w:r>
      <w:r>
        <w:rPr>
          <w:color w:val="880000"/>
          <w:sz w:val="18"/>
          <w:szCs w:val="18"/>
        </w:rPr>
        <w:t xml:space="preserve"># </w:t>
      </w:r>
      <w:r>
        <w:rPr>
          <w:color w:val="880000"/>
          <w:sz w:val="18"/>
          <w:szCs w:val="18"/>
        </w:rPr>
        <w:t>平滑步进控制（防止抖动）</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6. </w:t>
      </w:r>
      <w:r>
        <w:rPr>
          <w:color w:val="000000"/>
          <w:sz w:val="18"/>
          <w:szCs w:val="18"/>
        </w:rPr>
        <w:t xml:space="preserve">step </w:t>
      </w:r>
      <w:r>
        <w:rPr>
          <w:color w:val="666600"/>
          <w:sz w:val="18"/>
          <w:szCs w:val="18"/>
        </w:rPr>
        <w:t>=</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arm_step  </w:t>
      </w:r>
      <w:r>
        <w:rPr>
          <w:color w:val="880000"/>
          <w:sz w:val="18"/>
          <w:szCs w:val="18"/>
        </w:rPr>
        <w:t xml:space="preserve"># </w:t>
      </w:r>
      <w:r>
        <w:rPr>
          <w:color w:val="880000"/>
          <w:sz w:val="18"/>
          <w:szCs w:val="18"/>
        </w:rPr>
        <w:t>设定单次最大调整步长</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7. </w:t>
      </w:r>
      <w:r>
        <w:rPr>
          <w:color w:val="000088"/>
          <w:sz w:val="18"/>
          <w:szCs w:val="18"/>
        </w:rPr>
        <w:t>if</w:t>
      </w:r>
      <w:r>
        <w:rPr>
          <w:color w:val="000000"/>
          <w:sz w:val="18"/>
          <w:szCs w:val="18"/>
        </w:rPr>
        <w:t xml:space="preserve"> abs</w:t>
      </w:r>
      <w:r>
        <w:rPr>
          <w:color w:val="666600"/>
          <w:sz w:val="18"/>
          <w:szCs w:val="18"/>
        </w:rPr>
        <w:t>(</w:t>
      </w:r>
      <w:r>
        <w:rPr>
          <w:color w:val="000000"/>
          <w:sz w:val="18"/>
          <w:szCs w:val="18"/>
        </w:rPr>
        <w:t xml:space="preserve">target_base </w:t>
      </w:r>
      <w:r>
        <w:rPr>
          <w:color w:val="666600"/>
          <w:sz w:val="18"/>
          <w:szCs w:val="18"/>
        </w:rPr>
        <w:t>-</w:t>
      </w:r>
      <w:r>
        <w:rPr>
          <w:color w:val="000000"/>
          <w:sz w:val="18"/>
          <w:szCs w:val="18"/>
        </w:rPr>
        <w:t xml:space="preserve"> </w:t>
      </w:r>
      <w:r>
        <w:rPr>
          <w:color w:val="000088"/>
          <w:sz w:val="18"/>
          <w:szCs w:val="18"/>
        </w:rPr>
        <w:t>self</w:t>
      </w:r>
      <w:r>
        <w:rPr>
          <w:color w:val="666600"/>
          <w:sz w:val="18"/>
          <w:szCs w:val="18"/>
        </w:rPr>
        <w:t>.</w:t>
      </w:r>
      <w:r>
        <w:rPr>
          <w:color w:val="000000"/>
          <w:sz w:val="18"/>
          <w:szCs w:val="18"/>
        </w:rPr>
        <w:t>current_base_angle</w:t>
      </w:r>
      <w:r>
        <w:rPr>
          <w:color w:val="666600"/>
          <w:sz w:val="18"/>
          <w:szCs w:val="18"/>
        </w:rPr>
        <w:t>)</w:t>
      </w:r>
      <w:r>
        <w:rPr>
          <w:color w:val="000000"/>
          <w:sz w:val="18"/>
          <w:szCs w:val="18"/>
        </w:rPr>
        <w:t xml:space="preserve"> </w:t>
      </w:r>
      <w:r>
        <w:rPr>
          <w:color w:val="666600"/>
          <w:sz w:val="18"/>
          <w:szCs w:val="18"/>
        </w:rPr>
        <w:t>&gt;</w:t>
      </w:r>
      <w:r>
        <w:rPr>
          <w:color w:val="000000"/>
          <w:sz w:val="18"/>
          <w:szCs w:val="18"/>
        </w:rPr>
        <w:t xml:space="preserve"> step</w:t>
      </w:r>
      <w:r>
        <w:rPr>
          <w:color w:val="666600"/>
          <w:sz w:val="18"/>
          <w:szCs w:val="18"/>
        </w:rPr>
        <w:t>:</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lastRenderedPageBreak/>
        <w:t xml:space="preserve"> 8. </w:t>
      </w:r>
      <w:r>
        <w:rPr>
          <w:color w:val="000000"/>
          <w:sz w:val="18"/>
          <w:szCs w:val="18"/>
        </w:rPr>
        <w:t xml:space="preserve">    </w:t>
      </w:r>
      <w:r>
        <w:rPr>
          <w:color w:val="880000"/>
          <w:sz w:val="18"/>
          <w:szCs w:val="18"/>
        </w:rPr>
        <w:t xml:space="preserve"># </w:t>
      </w:r>
      <w:r>
        <w:rPr>
          <w:color w:val="880000"/>
          <w:sz w:val="18"/>
          <w:szCs w:val="18"/>
        </w:rPr>
        <w:t>仅向目标方向移动一小步，而非直接跳转</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 9.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current_base_angle </w:t>
      </w:r>
      <w:r>
        <w:rPr>
          <w:color w:val="666600"/>
          <w:sz w:val="18"/>
          <w:szCs w:val="18"/>
        </w:rPr>
        <w:t>+=</w:t>
      </w:r>
      <w:r>
        <w:rPr>
          <w:color w:val="000000"/>
          <w:sz w:val="18"/>
          <w:szCs w:val="18"/>
        </w:rPr>
        <w:t xml:space="preserve"> step </w:t>
      </w:r>
      <w:r>
        <w:rPr>
          <w:color w:val="000088"/>
          <w:sz w:val="18"/>
          <w:szCs w:val="18"/>
        </w:rPr>
        <w:t>if</w:t>
      </w:r>
      <w:r>
        <w:rPr>
          <w:color w:val="000000"/>
          <w:sz w:val="18"/>
          <w:szCs w:val="18"/>
        </w:rPr>
        <w:t xml:space="preserve"> target_base </w:t>
      </w:r>
      <w:r>
        <w:rPr>
          <w:color w:val="666600"/>
          <w:sz w:val="18"/>
          <w:szCs w:val="18"/>
        </w:rPr>
        <w:t>&gt;</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current_base_angle </w:t>
      </w:r>
      <w:r>
        <w:rPr>
          <w:color w:val="000088"/>
          <w:sz w:val="18"/>
          <w:szCs w:val="18"/>
        </w:rPr>
        <w:t>else</w:t>
      </w:r>
      <w:r>
        <w:rPr>
          <w:color w:val="000000"/>
          <w:sz w:val="18"/>
          <w:szCs w:val="18"/>
        </w:rPr>
        <w:t xml:space="preserve"> </w:t>
      </w:r>
      <w:r>
        <w:rPr>
          <w:color w:val="666600"/>
          <w:sz w:val="18"/>
          <w:szCs w:val="18"/>
        </w:rPr>
        <w:t>-</w:t>
      </w:r>
      <w:r>
        <w:rPr>
          <w:color w:val="000000"/>
          <w:sz w:val="18"/>
          <w:szCs w:val="18"/>
        </w:rPr>
        <w:t>step</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10. </w:t>
      </w:r>
      <w:r>
        <w:rPr>
          <w:color w:val="000088"/>
          <w:sz w:val="18"/>
          <w:szCs w:val="18"/>
        </w:rPr>
        <w:t>else</w:t>
      </w:r>
      <w:r>
        <w:rPr>
          <w:color w:val="666600"/>
          <w:sz w:val="18"/>
          <w:szCs w:val="18"/>
        </w:rPr>
        <w:t>:</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11. </w:t>
      </w:r>
      <w:r>
        <w:rPr>
          <w:color w:val="000000"/>
          <w:sz w:val="18"/>
          <w:szCs w:val="18"/>
        </w:rPr>
        <w:t xml:space="preserve">    </w:t>
      </w:r>
      <w:r>
        <w:rPr>
          <w:color w:val="000088"/>
          <w:sz w:val="18"/>
          <w:szCs w:val="18"/>
        </w:rPr>
        <w:t>self</w:t>
      </w:r>
      <w:r>
        <w:rPr>
          <w:color w:val="666600"/>
          <w:sz w:val="18"/>
          <w:szCs w:val="18"/>
        </w:rPr>
        <w:t>.</w:t>
      </w:r>
      <w:r>
        <w:rPr>
          <w:color w:val="000000"/>
          <w:sz w:val="18"/>
          <w:szCs w:val="18"/>
        </w:rPr>
        <w:t xml:space="preserve">current_base_angle </w:t>
      </w:r>
      <w:r>
        <w:rPr>
          <w:color w:val="666600"/>
          <w:sz w:val="18"/>
          <w:szCs w:val="18"/>
        </w:rPr>
        <w:t>=</w:t>
      </w:r>
      <w:r>
        <w:rPr>
          <w:color w:val="000000"/>
          <w:sz w:val="18"/>
          <w:szCs w:val="18"/>
        </w:rPr>
        <w:t xml:space="preserve"> target_base</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12. </w:t>
      </w:r>
      <w:r>
        <w:rPr>
          <w:color w:val="000000"/>
          <w:sz w:val="18"/>
          <w:szCs w:val="18"/>
        </w:rPr>
        <w:t> </w:t>
      </w:r>
    </w:p>
    <w:p w:rsidR="00AF437D" w:rsidRDefault="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sz w:val="18"/>
          <w:szCs w:val="18"/>
        </w:rPr>
      </w:pPr>
      <w:r>
        <w:rPr>
          <w:sz w:val="18"/>
          <w:szCs w:val="18"/>
        </w:rPr>
        <w:t xml:space="preserve">13. </w:t>
      </w:r>
      <w:r>
        <w:rPr>
          <w:color w:val="880000"/>
          <w:sz w:val="18"/>
          <w:szCs w:val="18"/>
        </w:rPr>
        <w:t xml:space="preserve"># </w:t>
      </w:r>
      <w:r>
        <w:rPr>
          <w:color w:val="880000"/>
          <w:sz w:val="18"/>
          <w:szCs w:val="18"/>
        </w:rPr>
        <w:t>发送控制指令</w:t>
      </w:r>
    </w:p>
    <w:p w:rsidR="00AF437D" w:rsidRDefault="00AF437D" w:rsidP="00AF437D">
      <w:pPr>
        <w:pStyle w:val="af2"/>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360"/>
        <w:divId w:val="981348549"/>
        <w:rPr>
          <w:rFonts w:hint="eastAsia"/>
          <w:sz w:val="18"/>
          <w:szCs w:val="18"/>
        </w:rPr>
      </w:pPr>
      <w:r>
        <w:rPr>
          <w:sz w:val="18"/>
          <w:szCs w:val="18"/>
        </w:rPr>
        <w:t xml:space="preserve">14. </w:t>
      </w:r>
      <w:r>
        <w:rPr>
          <w:color w:val="000000"/>
          <w:sz w:val="18"/>
          <w:szCs w:val="18"/>
        </w:rPr>
        <w:t>uart</w:t>
      </w:r>
      <w:r>
        <w:rPr>
          <w:color w:val="666600"/>
          <w:sz w:val="18"/>
          <w:szCs w:val="18"/>
        </w:rPr>
        <w:t>.</w:t>
      </w:r>
      <w:r>
        <w:rPr>
          <w:color w:val="000000"/>
          <w:sz w:val="18"/>
          <w:szCs w:val="18"/>
        </w:rPr>
        <w:t>setArmAngle</w:t>
      </w:r>
      <w:r>
        <w:rPr>
          <w:color w:val="666600"/>
          <w:sz w:val="18"/>
          <w:szCs w:val="18"/>
        </w:rPr>
        <w:t>(</w:t>
      </w:r>
      <w:r>
        <w:rPr>
          <w:color w:val="000088"/>
          <w:sz w:val="18"/>
          <w:szCs w:val="18"/>
        </w:rPr>
        <w:t>self</w:t>
      </w:r>
      <w:r>
        <w:rPr>
          <w:color w:val="666600"/>
          <w:sz w:val="18"/>
          <w:szCs w:val="18"/>
        </w:rPr>
        <w:t>.</w:t>
      </w:r>
      <w:r>
        <w:rPr>
          <w:color w:val="000000"/>
          <w:sz w:val="18"/>
          <w:szCs w:val="18"/>
        </w:rPr>
        <w:t>base_servo_id</w:t>
      </w:r>
      <w:r>
        <w:rPr>
          <w:color w:val="666600"/>
          <w:sz w:val="18"/>
          <w:szCs w:val="18"/>
        </w:rPr>
        <w:t>,</w:t>
      </w:r>
      <w:r>
        <w:rPr>
          <w:color w:val="000000"/>
          <w:sz w:val="18"/>
          <w:szCs w:val="18"/>
        </w:rPr>
        <w:t xml:space="preserve"> </w:t>
      </w:r>
      <w:r>
        <w:rPr>
          <w:color w:val="000088"/>
          <w:sz w:val="18"/>
          <w:szCs w:val="18"/>
        </w:rPr>
        <w:t>int</w:t>
      </w:r>
      <w:r>
        <w:rPr>
          <w:color w:val="666600"/>
          <w:sz w:val="18"/>
          <w:szCs w:val="18"/>
        </w:rPr>
        <w:t>(</w:t>
      </w:r>
      <w:r>
        <w:rPr>
          <w:color w:val="000088"/>
          <w:sz w:val="18"/>
          <w:szCs w:val="18"/>
        </w:rPr>
        <w:t>self</w:t>
      </w:r>
      <w:r>
        <w:rPr>
          <w:color w:val="666600"/>
          <w:sz w:val="18"/>
          <w:szCs w:val="18"/>
        </w:rPr>
        <w:t>.</w:t>
      </w:r>
      <w:r>
        <w:rPr>
          <w:color w:val="000000"/>
          <w:sz w:val="18"/>
          <w:szCs w:val="18"/>
        </w:rPr>
        <w:t>current_base_angle</w:t>
      </w:r>
      <w:r>
        <w:rPr>
          <w:color w:val="666600"/>
          <w:sz w:val="18"/>
          <w:szCs w:val="18"/>
        </w:rPr>
        <w:t>))</w:t>
      </w:r>
    </w:p>
    <w:p w:rsidR="00AF437D" w:rsidRDefault="00AF437D" w:rsidP="00AF437D">
      <w:pPr>
        <w:ind w:firstLine="420"/>
      </w:pPr>
      <w:r>
        <w:rPr>
          <w:rFonts w:hint="eastAsia"/>
          <w:noProof/>
        </w:rPr>
        <w:drawing>
          <wp:anchor distT="0" distB="0" distL="114300" distR="114300" simplePos="0" relativeHeight="251660288" behindDoc="0" locked="0" layoutInCell="1" allowOverlap="1">
            <wp:simplePos x="0" y="0"/>
            <wp:positionH relativeFrom="margin">
              <wp:align>right</wp:align>
            </wp:positionH>
            <wp:positionV relativeFrom="paragraph">
              <wp:posOffset>888528</wp:posOffset>
            </wp:positionV>
            <wp:extent cx="5486400" cy="2992755"/>
            <wp:effectExtent l="0" t="0" r="0" b="0"/>
            <wp:wrapSquare wrapText="bothSides"/>
            <wp:docPr id="5916450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45010" name="图片 5916450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anchor>
        </w:drawing>
      </w:r>
      <w:r w:rsidRPr="00AF437D">
        <w:t>与此同时，语音交互模块作为独立的交互通道并行运行。当录音动作完成时，系统调用</w:t>
      </w:r>
      <w:r w:rsidRPr="00AF437D">
        <w:t xml:space="preserve"> AsrOnline </w:t>
      </w:r>
      <w:r w:rsidRPr="00AF437D">
        <w:t>类的接口上传音频，并通过</w:t>
      </w:r>
      <w:r w:rsidRPr="00AF437D">
        <w:t xml:space="preserve"> WordsMatching </w:t>
      </w:r>
      <w:r w:rsidRPr="00AF437D">
        <w:t>类进行意图匹配。整个主控逻辑的并行处理流程如图</w:t>
      </w:r>
      <w:r w:rsidR="003062EE">
        <w:rPr>
          <w:rFonts w:hint="eastAsia"/>
        </w:rPr>
        <w:t>6</w:t>
      </w:r>
      <w:r w:rsidRPr="00AF437D">
        <w:t>所示，展示了视觉管道与音频管道如何在主循环中被调度与同步。</w:t>
      </w:r>
    </w:p>
    <w:p w:rsidR="00B16DDD" w:rsidRPr="00B16DDD" w:rsidRDefault="00B16DDD" w:rsidP="00B16DDD">
      <w:pPr>
        <w:ind w:firstLine="422"/>
        <w:jc w:val="center"/>
      </w:pPr>
      <w:r>
        <w:rPr>
          <w:rFonts w:hint="eastAsia"/>
          <w:b/>
          <w:bCs/>
        </w:rPr>
        <w:t>图</w:t>
      </w:r>
      <w:r w:rsidR="003062EE">
        <w:rPr>
          <w:rFonts w:hint="eastAsia"/>
          <w:b/>
          <w:bCs/>
        </w:rPr>
        <w:t>6</w:t>
      </w:r>
      <w:r w:rsidRPr="00B16DDD">
        <w:rPr>
          <w:b/>
          <w:bCs/>
        </w:rPr>
        <w:t>视觉伺服与多模态控制逻辑流程图</w:t>
      </w:r>
    </w:p>
    <w:p w:rsidR="00B16DDD" w:rsidRPr="00B16DDD" w:rsidRDefault="00B16DDD" w:rsidP="00B16DDD">
      <w:pPr>
        <w:pStyle w:val="2"/>
        <w:ind w:firstLine="482"/>
      </w:pPr>
      <w:r w:rsidRPr="00B16DDD">
        <w:t xml:space="preserve">3.5 </w:t>
      </w:r>
      <w:r w:rsidRPr="00B16DDD">
        <w:t>增强现实风格的交互界面设计与实现</w:t>
      </w:r>
    </w:p>
    <w:p w:rsidR="00B16DDD" w:rsidRPr="00B16DDD" w:rsidRDefault="00B16DDD" w:rsidP="00B16DDD">
      <w:pPr>
        <w:ind w:firstLine="420"/>
        <w:jc w:val="both"/>
      </w:pPr>
      <w:r w:rsidRPr="00B16DDD">
        <w:t>为了给用户提供直观、实时的系统状态反馈，我们在应用层基于</w:t>
      </w:r>
      <w:r w:rsidRPr="00B16DDD">
        <w:t xml:space="preserve"> OpenCV </w:t>
      </w:r>
      <w:r w:rsidRPr="00B16DDD">
        <w:t>的绘图原语构建了一套类似于</w:t>
      </w:r>
      <w:r w:rsidRPr="00B16DDD">
        <w:t>“</w:t>
      </w:r>
      <w:r w:rsidRPr="00B16DDD">
        <w:t>抬头显示器</w:t>
      </w:r>
      <w:r w:rsidR="00F22120">
        <w:t>”</w:t>
      </w:r>
      <w:r w:rsidRPr="00B16DDD">
        <w:t>的增强现实交互界面。在</w:t>
      </w:r>
      <w:r w:rsidRPr="00B16DDD">
        <w:t xml:space="preserve"> Panel.showData </w:t>
      </w:r>
      <w:r w:rsidRPr="00B16DDD">
        <w:t>方法中，我们摒弃了传统的控制台文本输出，而是选择直接在视频流图层之上进行图形化渲染。我们通过</w:t>
      </w:r>
      <w:r w:rsidRPr="00B16DDD">
        <w:t xml:space="preserve"> cv2.putText </w:t>
      </w:r>
      <w:r w:rsidRPr="00B16DDD">
        <w:t>将底层上传的激光测距、环境光强等数据实时绘制在屏幕的特定坐标上。这种设计充分利用了屏幕空间，如图</w:t>
      </w:r>
      <w:r w:rsidR="003062EE">
        <w:rPr>
          <w:rFonts w:hint="eastAsia"/>
        </w:rPr>
        <w:t>7</w:t>
      </w:r>
      <w:r w:rsidRPr="00B16DDD">
        <w:t>所示，中央是带有追踪框的视频画面，四周则是动态刷新的数据仪表盘。一旦系统自检发现故障（</w:t>
      </w:r>
      <w:r w:rsidRPr="00B16DDD">
        <w:t>errorCode != 0</w:t>
      </w:r>
      <w:r w:rsidRPr="00B16DDD">
        <w:t>），界面还会自动加载错误图标，实现了可视化的故障诊断。</w:t>
      </w:r>
    </w:p>
    <w:p w:rsidR="007E2CAF" w:rsidRDefault="008E1E22" w:rsidP="00B16DDD">
      <w:pPr>
        <w:ind w:firstLineChars="0" w:firstLine="0"/>
      </w:pPr>
      <w:r>
        <w:rPr>
          <w:noProof/>
        </w:rPr>
        <w:lastRenderedPageBreak/>
        <w:drawing>
          <wp:inline distT="0" distB="0" distL="0" distR="0">
            <wp:extent cx="5486400" cy="3623945"/>
            <wp:effectExtent l="0" t="0" r="0" b="0"/>
            <wp:docPr id="1507875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7544" name="图片 150787544"/>
                    <pic:cNvPicPr/>
                  </pic:nvPicPr>
                  <pic:blipFill>
                    <a:blip r:embed="rId34">
                      <a:extLst>
                        <a:ext uri="{28A0092B-C50C-407E-A947-70E740481C1C}">
                          <a14:useLocalDpi xmlns:a14="http://schemas.microsoft.com/office/drawing/2010/main" val="0"/>
                        </a:ext>
                      </a:extLst>
                    </a:blip>
                    <a:stretch>
                      <a:fillRect/>
                    </a:stretch>
                  </pic:blipFill>
                  <pic:spPr>
                    <a:xfrm>
                      <a:off x="0" y="0"/>
                      <a:ext cx="5486400" cy="3623945"/>
                    </a:xfrm>
                    <a:prstGeom prst="rect">
                      <a:avLst/>
                    </a:prstGeom>
                  </pic:spPr>
                </pic:pic>
              </a:graphicData>
            </a:graphic>
          </wp:inline>
        </w:drawing>
      </w:r>
    </w:p>
    <w:p w:rsidR="00AF2DF7" w:rsidRPr="00AF2DF7" w:rsidRDefault="00AF2DF7" w:rsidP="00AF2DF7">
      <w:pPr>
        <w:ind w:firstLineChars="0" w:firstLine="0"/>
        <w:jc w:val="center"/>
        <w:rPr>
          <w:b/>
          <w:bCs/>
        </w:rPr>
      </w:pPr>
      <w:r w:rsidRPr="00AF2DF7">
        <w:rPr>
          <w:rFonts w:hint="eastAsia"/>
          <w:b/>
          <w:bCs/>
        </w:rPr>
        <w:t>图</w:t>
      </w:r>
      <w:r w:rsidR="003062EE">
        <w:rPr>
          <w:rFonts w:hint="eastAsia"/>
          <w:b/>
          <w:bCs/>
        </w:rPr>
        <w:t>7</w:t>
      </w:r>
      <w:r w:rsidRPr="00AF2DF7">
        <w:rPr>
          <w:rFonts w:hint="eastAsia"/>
          <w:b/>
          <w:bCs/>
        </w:rPr>
        <w:t xml:space="preserve"> </w:t>
      </w:r>
      <w:r w:rsidRPr="00AF2DF7">
        <w:rPr>
          <w:b/>
          <w:bCs/>
        </w:rPr>
        <w:t>用户交互界面效果图</w:t>
      </w:r>
    </w:p>
    <w:p w:rsidR="008350B9" w:rsidRPr="008350B9" w:rsidRDefault="008350B9" w:rsidP="008350B9">
      <w:pPr>
        <w:ind w:firstLineChars="0" w:firstLine="0"/>
      </w:pPr>
      <w:r w:rsidRPr="008350B9">
        <w:t>好的，我理解了。你需要的是一种更具</w:t>
      </w:r>
      <w:r w:rsidRPr="008350B9">
        <w:rPr>
          <w:b/>
          <w:bCs/>
        </w:rPr>
        <w:t>叙述感</w:t>
      </w:r>
      <w:r w:rsidRPr="008350B9">
        <w:t>、更贴近</w:t>
      </w:r>
      <w:r w:rsidRPr="008350B9">
        <w:rPr>
          <w:b/>
          <w:bCs/>
        </w:rPr>
        <w:t>学生实际动手过程</w:t>
      </w:r>
      <w:r w:rsidRPr="008350B9">
        <w:t>的文风。这种风格侧重于描述</w:t>
      </w:r>
      <w:r w:rsidRPr="008350B9">
        <w:t>“</w:t>
      </w:r>
      <w:r w:rsidRPr="008350B9">
        <w:t>现象</w:t>
      </w:r>
      <w:r w:rsidRPr="008350B9">
        <w:t>-</w:t>
      </w:r>
      <w:r w:rsidRPr="008350B9">
        <w:t>分析</w:t>
      </w:r>
      <w:r w:rsidRPr="008350B9">
        <w:t>-</w:t>
      </w:r>
      <w:r w:rsidRPr="008350B9">
        <w:t>尝试</w:t>
      </w:r>
      <w:r w:rsidRPr="008350B9">
        <w:t>-</w:t>
      </w:r>
      <w:r w:rsidRPr="008350B9">
        <w:t>最终方案</w:t>
      </w:r>
      <w:r w:rsidRPr="008350B9">
        <w:t>”</w:t>
      </w:r>
      <w:r w:rsidRPr="008350B9">
        <w:t>的过程，而不是单纯堆砌技术名词。</w:t>
      </w:r>
    </w:p>
    <w:p w:rsidR="008350B9" w:rsidRPr="008350B9" w:rsidRDefault="008350B9" w:rsidP="008350B9">
      <w:pPr>
        <w:ind w:firstLineChars="0" w:firstLine="0"/>
        <w:rPr>
          <w:rFonts w:hint="eastAsia"/>
        </w:rPr>
      </w:pPr>
      <w:r w:rsidRPr="008350B9">
        <w:t>基于你的项目背景（</w:t>
      </w:r>
      <w:r w:rsidRPr="008350B9">
        <w:t>AiBox-T710</w:t>
      </w:r>
      <w:r w:rsidRPr="008350B9">
        <w:t>、人脸跟随、语音交互、多传感器），我模仿你提供的范文风格，重新撰写了第四部分。</w:t>
      </w:r>
    </w:p>
    <w:p w:rsidR="008350B9" w:rsidRPr="008350B9" w:rsidRDefault="008350B9" w:rsidP="008350B9">
      <w:pPr>
        <w:pStyle w:val="1"/>
        <w:ind w:firstLine="562"/>
      </w:pPr>
      <w:r w:rsidRPr="008350B9">
        <w:t xml:space="preserve">4. </w:t>
      </w:r>
      <w:r w:rsidRPr="008350B9">
        <w:t>项目过程中遇到的困难和解决办法</w:t>
      </w:r>
    </w:p>
    <w:p w:rsidR="008350B9" w:rsidRPr="008350B9" w:rsidRDefault="008350B9" w:rsidP="008350B9">
      <w:pPr>
        <w:pStyle w:val="2"/>
        <w:ind w:firstLine="482"/>
      </w:pPr>
      <w:r>
        <w:rPr>
          <w:rFonts w:hint="eastAsia"/>
        </w:rPr>
        <w:t>4.</w:t>
      </w:r>
      <w:r w:rsidRPr="008350B9">
        <w:t xml:space="preserve">1. </w:t>
      </w:r>
      <w:r w:rsidRPr="008350B9">
        <w:t>机械臂跟随时的抖动与不稳定性问题</w:t>
      </w:r>
    </w:p>
    <w:p w:rsidR="008350B9" w:rsidRPr="008350B9" w:rsidRDefault="008350B9" w:rsidP="008350B9">
      <w:pPr>
        <w:ind w:firstLine="420"/>
      </w:pPr>
      <w:r w:rsidRPr="008350B9">
        <w:t>在项目初期实现人脸跟随功能时，我们发现机械臂虽然能够大致指向人脸方向，但在目标静止不动的情况下，机械臂依然会发生高频的细微颤动，无法稳定停下来。这在实际演示中看起来非常不协调，且容易损坏舵机。经过对打印数据的排查，我们发现造成这一现象的原因主要有两点：一是视觉识别模型输出的人脸中心坐标本身存在几个像素的跳动误差，即使人脸未动，检测框也在轻微浮动；二是我们的控制逻辑过于敏感，只要检测到坐标有偏差就立即驱动舵机进行修正。</w:t>
      </w:r>
    </w:p>
    <w:p w:rsidR="008350B9" w:rsidRPr="008350B9" w:rsidRDefault="008350B9" w:rsidP="008350B9">
      <w:pPr>
        <w:ind w:firstLine="420"/>
      </w:pPr>
      <w:r w:rsidRPr="008350B9">
        <w:lastRenderedPageBreak/>
        <w:t>针对这个问题，我们放弃了原本</w:t>
      </w:r>
      <w:r w:rsidRPr="008350B9">
        <w:t>“</w:t>
      </w:r>
      <w:r w:rsidRPr="008350B9">
        <w:t>实时绝对修正</w:t>
      </w:r>
      <w:r w:rsidRPr="008350B9">
        <w:t>”</w:t>
      </w:r>
      <w:r w:rsidRPr="008350B9">
        <w:t>的策略，转而采用了一种更平滑的控制方法。我们在代码中设置了一个</w:t>
      </w:r>
      <w:r w:rsidRPr="008350B9">
        <w:t>“</w:t>
      </w:r>
      <w:r w:rsidRPr="008350B9">
        <w:t>死区</w:t>
      </w:r>
      <w:r w:rsidRPr="008350B9">
        <w:t>”</w:t>
      </w:r>
      <w:r w:rsidRPr="008350B9">
        <w:t>阈值，当计算出的人脸中心与画面中心的偏差小于一定数值时，系统判定已经对准，不再发送控制指令，从而过滤掉微小的干扰。同时，我们将舵机的运动方式由直接跳转目标角度改为</w:t>
      </w:r>
      <w:r w:rsidRPr="008350B9">
        <w:t>“</w:t>
      </w:r>
      <w:r w:rsidRPr="008350B9">
        <w:t>小步长逼近</w:t>
      </w:r>
      <w:r w:rsidRPr="008350B9">
        <w:t>”</w:t>
      </w:r>
      <w:r w:rsidRPr="008350B9">
        <w:t>，即每次循环只向目标方向移动一小点。经过这些调整，机械臂在面对静止目标时能够稳稳锁定，跟随移动目标时也变得更加流畅自然。</w:t>
      </w:r>
    </w:p>
    <w:p w:rsidR="008350B9" w:rsidRPr="008350B9" w:rsidRDefault="008350B9" w:rsidP="008350B9">
      <w:pPr>
        <w:pStyle w:val="2"/>
        <w:ind w:firstLine="482"/>
      </w:pPr>
      <w:r>
        <w:rPr>
          <w:rFonts w:hint="eastAsia"/>
        </w:rPr>
        <w:t>4.</w:t>
      </w:r>
      <w:r w:rsidRPr="008350B9">
        <w:t xml:space="preserve">2. </w:t>
      </w:r>
      <w:r w:rsidRPr="008350B9">
        <w:t>程序运行卡顿与多任务争抢资源的问题</w:t>
      </w:r>
    </w:p>
    <w:p w:rsidR="008350B9" w:rsidRPr="008350B9" w:rsidRDefault="008350B9" w:rsidP="008350B9">
      <w:pPr>
        <w:ind w:firstLine="420"/>
      </w:pPr>
      <w:r w:rsidRPr="008350B9">
        <w:t>在将视觉感知、语音交互和传感器读取等功能集成到一个主程序后，我们遇到了严重的卡顿问题。实际测试时发现，视频画面的帧率大幅下降，只有几帧每秒，且机械臂对人脸移动的反应有明显的滞后感。最初我们以为是硬件算力不足，但检查系统资源后发现</w:t>
      </w:r>
      <w:r w:rsidRPr="008350B9">
        <w:t xml:space="preserve"> CPU </w:t>
      </w:r>
      <w:r w:rsidRPr="008350B9">
        <w:t>占用率并不算极端。通过分析代码流程，我们意识到问题出在程序的执行逻辑上：我们最初将所有功能都写在一个大的</w:t>
      </w:r>
      <w:r w:rsidRPr="008350B9">
        <w:t xml:space="preserve"> While </w:t>
      </w:r>
      <w:r w:rsidRPr="008350B9">
        <w:t>循环里串行执行，由于人脸识别和语音网络请求都是耗时操作，导致整个循环跑完一圈需要很长时间，严重阻塞了视频流的刷新。</w:t>
      </w:r>
    </w:p>
    <w:p w:rsidR="008350B9" w:rsidRPr="008350B9" w:rsidRDefault="008350B9" w:rsidP="008350B9">
      <w:pPr>
        <w:ind w:firstLine="420"/>
      </w:pPr>
      <w:r w:rsidRPr="008350B9">
        <w:t>为了解决这个问题，我们引入了多线程的处理思想。我们将不需要实时画面的语音识别模块和传感器数据读取模块剥离出来，分别放入独立的子线程中运行，只保留视觉处理在主线程中。这样一来，即使语音识别因为网络延迟卡住了，也不会影响摄像头画面的流畅度和机械臂的控制。通过这种分工，系统运行帧率恢复到了正常水平，各个功能模块之间互不干扰，体验得到了显著提升。</w:t>
      </w:r>
    </w:p>
    <w:p w:rsidR="008350B9" w:rsidRPr="008350B9" w:rsidRDefault="008350B9" w:rsidP="008350B9">
      <w:pPr>
        <w:pStyle w:val="2"/>
        <w:ind w:firstLine="482"/>
      </w:pPr>
      <w:r>
        <w:rPr>
          <w:rFonts w:hint="eastAsia"/>
        </w:rPr>
        <w:t>4.</w:t>
      </w:r>
      <w:r w:rsidRPr="008350B9">
        <w:t xml:space="preserve">3. </w:t>
      </w:r>
      <w:r w:rsidRPr="008350B9">
        <w:t>串口数据解析的错乱与丢包现象</w:t>
      </w:r>
    </w:p>
    <w:p w:rsidR="008350B9" w:rsidRPr="008350B9" w:rsidRDefault="008350B9" w:rsidP="008350B9">
      <w:pPr>
        <w:ind w:firstLine="420"/>
      </w:pPr>
      <w:r w:rsidRPr="008350B9">
        <w:t>我们的实验箱连接了十几种传感器，数据都通过同一个串口不断上传。在调试环境监测功能时，我们经常发现上位机显示的温度、距离等数据偶尔会出现异常的数值，或者干脆读不到数据。起初我们采用简单的定长读取方式，即每次从串口缓冲区读取固定长度的字节，但在实际运行中，由于传感器发送频率很快，很容易出现</w:t>
      </w:r>
      <w:r w:rsidRPr="008350B9">
        <w:t>“</w:t>
      </w:r>
      <w:r w:rsidRPr="008350B9">
        <w:t>半个数据包</w:t>
      </w:r>
      <w:r w:rsidRPr="008350B9">
        <w:t>”</w:t>
      </w:r>
      <w:r w:rsidRPr="008350B9">
        <w:t>或者</w:t>
      </w:r>
      <w:r w:rsidRPr="008350B9">
        <w:t>“</w:t>
      </w:r>
      <w:r w:rsidRPr="008350B9">
        <w:t>上一个包的尾巴拼上下一个包的头</w:t>
      </w:r>
      <w:r w:rsidRPr="008350B9">
        <w:t>”</w:t>
      </w:r>
      <w:r w:rsidRPr="008350B9">
        <w:t>的情况，导致数据解析完全错误。</w:t>
      </w:r>
    </w:p>
    <w:p w:rsidR="008350B9" w:rsidRPr="008350B9" w:rsidRDefault="008350B9" w:rsidP="008350B9">
      <w:pPr>
        <w:ind w:firstLine="420"/>
      </w:pPr>
      <w:r w:rsidRPr="008350B9">
        <w:t>为了彻底解决数据</w:t>
      </w:r>
      <w:r w:rsidRPr="008350B9">
        <w:t>“</w:t>
      </w:r>
      <w:r w:rsidRPr="008350B9">
        <w:t>串味</w:t>
      </w:r>
      <w:r w:rsidRPr="008350B9">
        <w:t>”</w:t>
      </w:r>
      <w:r w:rsidRPr="008350B9">
        <w:t>的问题，我们参考通信协议的设计，重新编写了数据接收逻辑。我们放弃了直接读取，而是设计了一个状态机：先在数据流中寻找固定的帧头数据，找到后再读取后续的长度信息，最后才接收具体的数据内容并进行校验。如果校验和对不上，就说明这帧数据是坏的，直接丢弃。虽然这增加了代码量，但在实际测试中，无论传感器发送频率多快，系统都能准确无误地解析出每一条环境数据，再也没有出现过乱码或异常跳变的情况。</w:t>
      </w:r>
    </w:p>
    <w:p w:rsidR="008350B9" w:rsidRPr="008350B9" w:rsidRDefault="008350B9" w:rsidP="008350B9">
      <w:pPr>
        <w:pStyle w:val="2"/>
        <w:ind w:firstLine="482"/>
      </w:pPr>
      <w:r>
        <w:rPr>
          <w:rFonts w:hint="eastAsia"/>
        </w:rPr>
        <w:lastRenderedPageBreak/>
        <w:t>4.</w:t>
      </w:r>
      <w:r w:rsidRPr="008350B9">
        <w:t xml:space="preserve">4. </w:t>
      </w:r>
      <w:r w:rsidRPr="008350B9">
        <w:t>环境光照对人脸识别的干扰</w:t>
      </w:r>
    </w:p>
    <w:p w:rsidR="008350B9" w:rsidRPr="008350B9" w:rsidRDefault="008350B9" w:rsidP="008350B9">
      <w:pPr>
        <w:ind w:firstLine="420"/>
      </w:pPr>
      <w:r w:rsidRPr="008350B9">
        <w:t>在实验室环境下测试时，我们发现光照条件对识别效果的影响比预想的要大。在白天靠窗位置逆光拍摄，或者室内顶灯直射造成反光时，模型很容易丢失目标，导致机械臂像无头苍蝇一样乱转。虽然我们在训练时使用了一定的数据增强，但在极端光照下的泛化能力依然有限。</w:t>
      </w:r>
    </w:p>
    <w:p w:rsidR="008350B9" w:rsidRPr="008350B9" w:rsidRDefault="008350B9" w:rsidP="008350B9">
      <w:pPr>
        <w:ind w:firstLine="420"/>
      </w:pPr>
      <w:r w:rsidRPr="008350B9">
        <w:t>考虑到重新采集大量数据训练的时间成本过高，我们采用了工程化的规避手段。首先，我们在代码中加入了置信度判断，只有当模型对人脸的识别置信度超过</w:t>
      </w:r>
      <w:r w:rsidRPr="008350B9">
        <w:t>0.5</w:t>
      </w:r>
      <w:r w:rsidRPr="008350B9">
        <w:t>时，才驱动机械臂，避免对背景中的疑似物体做出误动作。其次，我们调整了摄像头的参数，稍微降低了曝光度以减少反光的影响。通过软硬件结合的微调，虽然没有改变模型本身，但系统在复杂光线下的稳定性得到了很大改善，能够满足演示需求。</w:t>
      </w:r>
    </w:p>
    <w:p w:rsidR="00AF2DF7" w:rsidRPr="008350B9" w:rsidRDefault="00AF2DF7" w:rsidP="00B16DDD">
      <w:pPr>
        <w:ind w:firstLineChars="0" w:firstLine="0"/>
        <w:rPr>
          <w:rFonts w:hint="eastAsia"/>
        </w:rPr>
      </w:pPr>
    </w:p>
    <w:sectPr w:rsidR="00AF2DF7" w:rsidRPr="008350B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E77" w:rsidRDefault="00357E77" w:rsidP="00F42D1D">
      <w:pPr>
        <w:spacing w:after="0" w:line="240" w:lineRule="auto"/>
        <w:ind w:firstLine="420"/>
      </w:pPr>
      <w:r>
        <w:separator/>
      </w:r>
    </w:p>
  </w:endnote>
  <w:endnote w:type="continuationSeparator" w:id="0">
    <w:p w:rsidR="00357E77" w:rsidRDefault="00357E77" w:rsidP="00F42D1D">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E77" w:rsidRDefault="00357E77" w:rsidP="00F42D1D">
      <w:pPr>
        <w:spacing w:after="0" w:line="240" w:lineRule="auto"/>
        <w:ind w:firstLine="420"/>
      </w:pPr>
      <w:r>
        <w:separator/>
      </w:r>
    </w:p>
  </w:footnote>
  <w:footnote w:type="continuationSeparator" w:id="0">
    <w:p w:rsidR="00357E77" w:rsidRDefault="00357E77" w:rsidP="00F42D1D">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4AD"/>
    <w:multiLevelType w:val="multilevel"/>
    <w:tmpl w:val="CD7C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A5EA5"/>
    <w:multiLevelType w:val="multilevel"/>
    <w:tmpl w:val="34D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52FD"/>
    <w:multiLevelType w:val="hybridMultilevel"/>
    <w:tmpl w:val="8A3EEF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2675B94"/>
    <w:multiLevelType w:val="hybridMultilevel"/>
    <w:tmpl w:val="081696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3501BF"/>
    <w:multiLevelType w:val="multilevel"/>
    <w:tmpl w:val="23C6E4B4"/>
    <w:lvl w:ilvl="0">
      <w:start w:val="1"/>
      <w:numFmt w:val="decimal"/>
      <w:lvlText w:val="%1."/>
      <w:lvlJc w:val="left"/>
      <w:pPr>
        <w:ind w:left="360" w:hanging="360"/>
      </w:pPr>
      <w:rPr>
        <w:rFonts w:hint="default"/>
      </w:rPr>
    </w:lvl>
    <w:lvl w:ilvl="1">
      <w:start w:val="2"/>
      <w:numFmt w:val="decimal"/>
      <w:isLgl/>
      <w:lvlText w:val="%1.%2"/>
      <w:lvlJc w:val="left"/>
      <w:pPr>
        <w:ind w:left="731" w:hanging="520"/>
      </w:pPr>
      <w:rPr>
        <w:rFonts w:hint="default"/>
      </w:rPr>
    </w:lvl>
    <w:lvl w:ilvl="2">
      <w:start w:val="4"/>
      <w:numFmt w:val="decimal"/>
      <w:isLgl/>
      <w:lvlText w:val="%1.%2.%3"/>
      <w:lvlJc w:val="left"/>
      <w:pPr>
        <w:ind w:left="1142" w:hanging="720"/>
      </w:pPr>
      <w:rPr>
        <w:rFonts w:hint="default"/>
      </w:rPr>
    </w:lvl>
    <w:lvl w:ilvl="3">
      <w:start w:val="1"/>
      <w:numFmt w:val="decimal"/>
      <w:isLgl/>
      <w:lvlText w:val="%1.%2.%3.%4"/>
      <w:lvlJc w:val="left"/>
      <w:pPr>
        <w:ind w:left="1353" w:hanging="720"/>
      </w:pPr>
      <w:rPr>
        <w:rFonts w:hint="default"/>
      </w:rPr>
    </w:lvl>
    <w:lvl w:ilvl="4">
      <w:start w:val="1"/>
      <w:numFmt w:val="decimal"/>
      <w:isLgl/>
      <w:lvlText w:val="%1.%2.%3.%4.%5"/>
      <w:lvlJc w:val="left"/>
      <w:pPr>
        <w:ind w:left="1924" w:hanging="1080"/>
      </w:pPr>
      <w:rPr>
        <w:rFonts w:hint="default"/>
      </w:rPr>
    </w:lvl>
    <w:lvl w:ilvl="5">
      <w:start w:val="1"/>
      <w:numFmt w:val="decimal"/>
      <w:isLgl/>
      <w:lvlText w:val="%1.%2.%3.%4.%5.%6"/>
      <w:lvlJc w:val="left"/>
      <w:pPr>
        <w:ind w:left="2135" w:hanging="1080"/>
      </w:pPr>
      <w:rPr>
        <w:rFonts w:hint="default"/>
      </w:rPr>
    </w:lvl>
    <w:lvl w:ilvl="6">
      <w:start w:val="1"/>
      <w:numFmt w:val="decimal"/>
      <w:isLgl/>
      <w:lvlText w:val="%1.%2.%3.%4.%5.%6.%7"/>
      <w:lvlJc w:val="left"/>
      <w:pPr>
        <w:ind w:left="2346" w:hanging="1080"/>
      </w:pPr>
      <w:rPr>
        <w:rFonts w:hint="default"/>
      </w:rPr>
    </w:lvl>
    <w:lvl w:ilvl="7">
      <w:start w:val="1"/>
      <w:numFmt w:val="decimal"/>
      <w:isLgl/>
      <w:lvlText w:val="%1.%2.%3.%4.%5.%6.%7.%8"/>
      <w:lvlJc w:val="left"/>
      <w:pPr>
        <w:ind w:left="2917" w:hanging="1440"/>
      </w:pPr>
      <w:rPr>
        <w:rFonts w:hint="default"/>
      </w:rPr>
    </w:lvl>
    <w:lvl w:ilvl="8">
      <w:start w:val="1"/>
      <w:numFmt w:val="decimal"/>
      <w:isLgl/>
      <w:lvlText w:val="%1.%2.%3.%4.%5.%6.%7.%8.%9"/>
      <w:lvlJc w:val="left"/>
      <w:pPr>
        <w:ind w:left="3128" w:hanging="1440"/>
      </w:pPr>
      <w:rPr>
        <w:rFonts w:hint="default"/>
      </w:rPr>
    </w:lvl>
  </w:abstractNum>
  <w:abstractNum w:abstractNumId="5" w15:restartNumberingAfterBreak="0">
    <w:nsid w:val="35ED7416"/>
    <w:multiLevelType w:val="multilevel"/>
    <w:tmpl w:val="A84E4B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9C17C1"/>
    <w:multiLevelType w:val="hybridMultilevel"/>
    <w:tmpl w:val="DEAA9EFE"/>
    <w:lvl w:ilvl="0" w:tplc="0DF26F8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12D2885"/>
    <w:multiLevelType w:val="hybridMultilevel"/>
    <w:tmpl w:val="5198AA40"/>
    <w:lvl w:ilvl="0" w:tplc="2DA0A2E2">
      <w:start w:val="1"/>
      <w:numFmt w:val="decimal"/>
      <w:lvlText w:val="%1."/>
      <w:lvlJc w:val="left"/>
      <w:pPr>
        <w:ind w:left="928" w:hanging="360"/>
      </w:pPr>
      <w:rPr>
        <w:rFonts w:hint="default"/>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abstractNum w:abstractNumId="8" w15:restartNumberingAfterBreak="0">
    <w:nsid w:val="484418DF"/>
    <w:multiLevelType w:val="hybridMultilevel"/>
    <w:tmpl w:val="AD4258AE"/>
    <w:lvl w:ilvl="0" w:tplc="5AC6CBF6">
      <w:start w:val="1"/>
      <w:numFmt w:val="decimal"/>
      <w:lvlText w:val="[%1]"/>
      <w:lvlJc w:val="left"/>
      <w:pPr>
        <w:ind w:left="440" w:hanging="440"/>
      </w:pPr>
      <w:rPr>
        <w:rFonts w:hint="eastAsia"/>
      </w:rPr>
    </w:lvl>
    <w:lvl w:ilvl="1" w:tplc="EA348160">
      <w:start w:val="15"/>
      <w:numFmt w:val="bullet"/>
      <w:lvlText w:val="%2."/>
      <w:lvlJc w:val="left"/>
      <w:pPr>
        <w:ind w:left="800" w:hanging="360"/>
      </w:pPr>
      <w:rPr>
        <w:rFonts w:ascii="Wingdings" w:eastAsia="宋体" w:hAnsi="Wingdings" w:cstheme="minorBidi"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90A4F1A"/>
    <w:multiLevelType w:val="multilevel"/>
    <w:tmpl w:val="BAA28B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E24705B"/>
    <w:multiLevelType w:val="multilevel"/>
    <w:tmpl w:val="20640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2F184F"/>
    <w:multiLevelType w:val="multilevel"/>
    <w:tmpl w:val="9EB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10789"/>
    <w:multiLevelType w:val="hybridMultilevel"/>
    <w:tmpl w:val="E9423D1C"/>
    <w:lvl w:ilvl="0" w:tplc="F7F65EE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E057753"/>
    <w:multiLevelType w:val="multilevel"/>
    <w:tmpl w:val="DCC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105E2A"/>
    <w:multiLevelType w:val="multilevel"/>
    <w:tmpl w:val="761C81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7E0601C9"/>
    <w:multiLevelType w:val="multilevel"/>
    <w:tmpl w:val="4E5EFF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81182121">
    <w:abstractNumId w:val="4"/>
  </w:num>
  <w:num w:numId="2" w16cid:durableId="256862975">
    <w:abstractNumId w:val="0"/>
  </w:num>
  <w:num w:numId="3" w16cid:durableId="1585841079">
    <w:abstractNumId w:val="1"/>
  </w:num>
  <w:num w:numId="4" w16cid:durableId="1306400199">
    <w:abstractNumId w:val="5"/>
  </w:num>
  <w:num w:numId="5" w16cid:durableId="1913083237">
    <w:abstractNumId w:val="9"/>
  </w:num>
  <w:num w:numId="6" w16cid:durableId="664238874">
    <w:abstractNumId w:val="14"/>
  </w:num>
  <w:num w:numId="7" w16cid:durableId="1622228044">
    <w:abstractNumId w:val="10"/>
  </w:num>
  <w:num w:numId="8" w16cid:durableId="1237015779">
    <w:abstractNumId w:val="13"/>
  </w:num>
  <w:num w:numId="9" w16cid:durableId="355889104">
    <w:abstractNumId w:val="8"/>
  </w:num>
  <w:num w:numId="10" w16cid:durableId="888541070">
    <w:abstractNumId w:val="12"/>
  </w:num>
  <w:num w:numId="11" w16cid:durableId="1994021867">
    <w:abstractNumId w:val="6"/>
  </w:num>
  <w:num w:numId="12" w16cid:durableId="1373724141">
    <w:abstractNumId w:val="7"/>
  </w:num>
  <w:num w:numId="13" w16cid:durableId="1085414483">
    <w:abstractNumId w:val="15"/>
  </w:num>
  <w:num w:numId="14" w16cid:durableId="1927616357">
    <w:abstractNumId w:val="11"/>
  </w:num>
  <w:num w:numId="15" w16cid:durableId="482966163">
    <w:abstractNumId w:val="2"/>
  </w:num>
  <w:num w:numId="16" w16cid:durableId="1978802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FFF"/>
    <w:rsid w:val="00004D3F"/>
    <w:rsid w:val="000139A3"/>
    <w:rsid w:val="00013B47"/>
    <w:rsid w:val="000200EF"/>
    <w:rsid w:val="00020CF5"/>
    <w:rsid w:val="0002312B"/>
    <w:rsid w:val="0003107B"/>
    <w:rsid w:val="0005390C"/>
    <w:rsid w:val="00070460"/>
    <w:rsid w:val="00074F37"/>
    <w:rsid w:val="00080AF5"/>
    <w:rsid w:val="00081A8E"/>
    <w:rsid w:val="00091D05"/>
    <w:rsid w:val="00096722"/>
    <w:rsid w:val="00097E0C"/>
    <w:rsid w:val="000A06E6"/>
    <w:rsid w:val="000A147C"/>
    <w:rsid w:val="000A3B5C"/>
    <w:rsid w:val="000A4E83"/>
    <w:rsid w:val="000C0ED8"/>
    <w:rsid w:val="000C1CE2"/>
    <w:rsid w:val="000C24AF"/>
    <w:rsid w:val="000C3625"/>
    <w:rsid w:val="000C4076"/>
    <w:rsid w:val="000C4615"/>
    <w:rsid w:val="000D1BF1"/>
    <w:rsid w:val="000E15E6"/>
    <w:rsid w:val="000E473A"/>
    <w:rsid w:val="000E6299"/>
    <w:rsid w:val="000F2C56"/>
    <w:rsid w:val="000F45C2"/>
    <w:rsid w:val="000F7FBC"/>
    <w:rsid w:val="0010131F"/>
    <w:rsid w:val="00103866"/>
    <w:rsid w:val="00104C4A"/>
    <w:rsid w:val="00111EE3"/>
    <w:rsid w:val="00112181"/>
    <w:rsid w:val="001144C9"/>
    <w:rsid w:val="00127AFC"/>
    <w:rsid w:val="00146CE8"/>
    <w:rsid w:val="00153152"/>
    <w:rsid w:val="001631D1"/>
    <w:rsid w:val="00166286"/>
    <w:rsid w:val="00167586"/>
    <w:rsid w:val="001706BD"/>
    <w:rsid w:val="00173B8F"/>
    <w:rsid w:val="001749AB"/>
    <w:rsid w:val="00187D7F"/>
    <w:rsid w:val="001A041E"/>
    <w:rsid w:val="001A3EA3"/>
    <w:rsid w:val="001A70C2"/>
    <w:rsid w:val="001B1FC3"/>
    <w:rsid w:val="001B20ED"/>
    <w:rsid w:val="001B307D"/>
    <w:rsid w:val="001B45CD"/>
    <w:rsid w:val="001B4C80"/>
    <w:rsid w:val="001B6958"/>
    <w:rsid w:val="001D376D"/>
    <w:rsid w:val="001D59DF"/>
    <w:rsid w:val="001D6169"/>
    <w:rsid w:val="001E1A77"/>
    <w:rsid w:val="001F733E"/>
    <w:rsid w:val="00200FF2"/>
    <w:rsid w:val="00205A0C"/>
    <w:rsid w:val="0023124F"/>
    <w:rsid w:val="00231A1E"/>
    <w:rsid w:val="00232B1D"/>
    <w:rsid w:val="0026095A"/>
    <w:rsid w:val="002619BD"/>
    <w:rsid w:val="00261CAD"/>
    <w:rsid w:val="00271AFD"/>
    <w:rsid w:val="002745D3"/>
    <w:rsid w:val="002871A1"/>
    <w:rsid w:val="0029073D"/>
    <w:rsid w:val="00295843"/>
    <w:rsid w:val="002A3CD2"/>
    <w:rsid w:val="002A5E7D"/>
    <w:rsid w:val="002A63B3"/>
    <w:rsid w:val="002B0C5C"/>
    <w:rsid w:val="002B2BE9"/>
    <w:rsid w:val="002B5333"/>
    <w:rsid w:val="002D2079"/>
    <w:rsid w:val="002E1663"/>
    <w:rsid w:val="002E53DF"/>
    <w:rsid w:val="0030435E"/>
    <w:rsid w:val="003062EE"/>
    <w:rsid w:val="003063B1"/>
    <w:rsid w:val="003156D5"/>
    <w:rsid w:val="00320C72"/>
    <w:rsid w:val="0032470F"/>
    <w:rsid w:val="003258EA"/>
    <w:rsid w:val="00351EA1"/>
    <w:rsid w:val="00356488"/>
    <w:rsid w:val="00356538"/>
    <w:rsid w:val="00357DCA"/>
    <w:rsid w:val="00357E77"/>
    <w:rsid w:val="003604DD"/>
    <w:rsid w:val="00361CDE"/>
    <w:rsid w:val="00362BD6"/>
    <w:rsid w:val="0036305E"/>
    <w:rsid w:val="0037081E"/>
    <w:rsid w:val="00370B99"/>
    <w:rsid w:val="00381FDC"/>
    <w:rsid w:val="0039194E"/>
    <w:rsid w:val="00393599"/>
    <w:rsid w:val="003A05F8"/>
    <w:rsid w:val="003B4344"/>
    <w:rsid w:val="003C012D"/>
    <w:rsid w:val="003C17D3"/>
    <w:rsid w:val="003C1C43"/>
    <w:rsid w:val="003F4399"/>
    <w:rsid w:val="003F4554"/>
    <w:rsid w:val="003F4FA1"/>
    <w:rsid w:val="004072EA"/>
    <w:rsid w:val="00420539"/>
    <w:rsid w:val="00426FD7"/>
    <w:rsid w:val="00431E90"/>
    <w:rsid w:val="00432508"/>
    <w:rsid w:val="00433AA1"/>
    <w:rsid w:val="00433F4E"/>
    <w:rsid w:val="004449C9"/>
    <w:rsid w:val="004545AA"/>
    <w:rsid w:val="00462F9F"/>
    <w:rsid w:val="00464B27"/>
    <w:rsid w:val="00473081"/>
    <w:rsid w:val="00481508"/>
    <w:rsid w:val="00482B52"/>
    <w:rsid w:val="004843B8"/>
    <w:rsid w:val="00496EB7"/>
    <w:rsid w:val="004A396D"/>
    <w:rsid w:val="004A3F31"/>
    <w:rsid w:val="004B275A"/>
    <w:rsid w:val="004B3227"/>
    <w:rsid w:val="004B43B1"/>
    <w:rsid w:val="004B6033"/>
    <w:rsid w:val="0051225A"/>
    <w:rsid w:val="0052161D"/>
    <w:rsid w:val="00521B36"/>
    <w:rsid w:val="00523B8A"/>
    <w:rsid w:val="00535966"/>
    <w:rsid w:val="00536BCB"/>
    <w:rsid w:val="00546753"/>
    <w:rsid w:val="00547B0C"/>
    <w:rsid w:val="00561C0F"/>
    <w:rsid w:val="00565370"/>
    <w:rsid w:val="00566A99"/>
    <w:rsid w:val="0057314F"/>
    <w:rsid w:val="00591B6C"/>
    <w:rsid w:val="00597782"/>
    <w:rsid w:val="005A1CF7"/>
    <w:rsid w:val="005C1A67"/>
    <w:rsid w:val="005C3DFC"/>
    <w:rsid w:val="005C3F99"/>
    <w:rsid w:val="005D6221"/>
    <w:rsid w:val="005E2F2A"/>
    <w:rsid w:val="005E4F8D"/>
    <w:rsid w:val="005F2C53"/>
    <w:rsid w:val="005F35A5"/>
    <w:rsid w:val="005F4F6E"/>
    <w:rsid w:val="00607D58"/>
    <w:rsid w:val="00610C41"/>
    <w:rsid w:val="00611AA3"/>
    <w:rsid w:val="0061353B"/>
    <w:rsid w:val="006144C0"/>
    <w:rsid w:val="00615757"/>
    <w:rsid w:val="00621954"/>
    <w:rsid w:val="006232D4"/>
    <w:rsid w:val="00633923"/>
    <w:rsid w:val="00636A40"/>
    <w:rsid w:val="006434BB"/>
    <w:rsid w:val="0064413D"/>
    <w:rsid w:val="00644578"/>
    <w:rsid w:val="00645D0E"/>
    <w:rsid w:val="00650915"/>
    <w:rsid w:val="00660862"/>
    <w:rsid w:val="00661B04"/>
    <w:rsid w:val="006675BD"/>
    <w:rsid w:val="006731BC"/>
    <w:rsid w:val="00675524"/>
    <w:rsid w:val="0067627C"/>
    <w:rsid w:val="00680FD1"/>
    <w:rsid w:val="00690C7F"/>
    <w:rsid w:val="006A5B13"/>
    <w:rsid w:val="006B6EB2"/>
    <w:rsid w:val="006D702F"/>
    <w:rsid w:val="006F0A87"/>
    <w:rsid w:val="006F77C6"/>
    <w:rsid w:val="0070657F"/>
    <w:rsid w:val="00712731"/>
    <w:rsid w:val="00714C70"/>
    <w:rsid w:val="00715C3E"/>
    <w:rsid w:val="00716C1E"/>
    <w:rsid w:val="00721992"/>
    <w:rsid w:val="00722E55"/>
    <w:rsid w:val="007238F5"/>
    <w:rsid w:val="00732095"/>
    <w:rsid w:val="0073621C"/>
    <w:rsid w:val="00745EFF"/>
    <w:rsid w:val="007463CD"/>
    <w:rsid w:val="007464D3"/>
    <w:rsid w:val="00746568"/>
    <w:rsid w:val="00750621"/>
    <w:rsid w:val="007528A2"/>
    <w:rsid w:val="0076100A"/>
    <w:rsid w:val="00765B26"/>
    <w:rsid w:val="00775655"/>
    <w:rsid w:val="00782FA2"/>
    <w:rsid w:val="00784A79"/>
    <w:rsid w:val="00793B2A"/>
    <w:rsid w:val="007957A2"/>
    <w:rsid w:val="00797006"/>
    <w:rsid w:val="007A2BB9"/>
    <w:rsid w:val="007B302F"/>
    <w:rsid w:val="007B3A1E"/>
    <w:rsid w:val="007D036F"/>
    <w:rsid w:val="007E055E"/>
    <w:rsid w:val="007E2CAF"/>
    <w:rsid w:val="007F2C47"/>
    <w:rsid w:val="00802051"/>
    <w:rsid w:val="0080707A"/>
    <w:rsid w:val="0083105A"/>
    <w:rsid w:val="008350B9"/>
    <w:rsid w:val="00835318"/>
    <w:rsid w:val="00840959"/>
    <w:rsid w:val="00844153"/>
    <w:rsid w:val="00857F36"/>
    <w:rsid w:val="00862179"/>
    <w:rsid w:val="00864D64"/>
    <w:rsid w:val="0086648B"/>
    <w:rsid w:val="00877B40"/>
    <w:rsid w:val="00883D95"/>
    <w:rsid w:val="00884FFF"/>
    <w:rsid w:val="008A31C7"/>
    <w:rsid w:val="008A5CB0"/>
    <w:rsid w:val="008B19F4"/>
    <w:rsid w:val="008B74F0"/>
    <w:rsid w:val="008C5A7B"/>
    <w:rsid w:val="008D2A35"/>
    <w:rsid w:val="008D374E"/>
    <w:rsid w:val="008D5207"/>
    <w:rsid w:val="008E1E22"/>
    <w:rsid w:val="008E4453"/>
    <w:rsid w:val="008E5766"/>
    <w:rsid w:val="008E784B"/>
    <w:rsid w:val="008F2CA8"/>
    <w:rsid w:val="008F75DC"/>
    <w:rsid w:val="009122AF"/>
    <w:rsid w:val="0091255B"/>
    <w:rsid w:val="009151E5"/>
    <w:rsid w:val="00920BB9"/>
    <w:rsid w:val="00922171"/>
    <w:rsid w:val="009257AA"/>
    <w:rsid w:val="009429EB"/>
    <w:rsid w:val="00944B4C"/>
    <w:rsid w:val="009470B8"/>
    <w:rsid w:val="00964386"/>
    <w:rsid w:val="0097681F"/>
    <w:rsid w:val="009836CC"/>
    <w:rsid w:val="00985870"/>
    <w:rsid w:val="00987E8A"/>
    <w:rsid w:val="009A485E"/>
    <w:rsid w:val="009B243E"/>
    <w:rsid w:val="009B3B39"/>
    <w:rsid w:val="009C36C5"/>
    <w:rsid w:val="009D2C08"/>
    <w:rsid w:val="009D6933"/>
    <w:rsid w:val="009E0014"/>
    <w:rsid w:val="009E0212"/>
    <w:rsid w:val="009E4770"/>
    <w:rsid w:val="00A132DC"/>
    <w:rsid w:val="00A135E0"/>
    <w:rsid w:val="00A3367B"/>
    <w:rsid w:val="00A34E18"/>
    <w:rsid w:val="00A353F1"/>
    <w:rsid w:val="00A37314"/>
    <w:rsid w:val="00A62ACA"/>
    <w:rsid w:val="00A74F4C"/>
    <w:rsid w:val="00A77B76"/>
    <w:rsid w:val="00A81A59"/>
    <w:rsid w:val="00A85A90"/>
    <w:rsid w:val="00A924C8"/>
    <w:rsid w:val="00A94B8D"/>
    <w:rsid w:val="00A95105"/>
    <w:rsid w:val="00AB5231"/>
    <w:rsid w:val="00AC22C0"/>
    <w:rsid w:val="00AD440F"/>
    <w:rsid w:val="00AD4997"/>
    <w:rsid w:val="00AF2DF7"/>
    <w:rsid w:val="00AF437D"/>
    <w:rsid w:val="00B15F2D"/>
    <w:rsid w:val="00B1664F"/>
    <w:rsid w:val="00B16DDD"/>
    <w:rsid w:val="00B326CA"/>
    <w:rsid w:val="00B35674"/>
    <w:rsid w:val="00B356E4"/>
    <w:rsid w:val="00B43D3C"/>
    <w:rsid w:val="00B53F94"/>
    <w:rsid w:val="00B558B5"/>
    <w:rsid w:val="00B6171C"/>
    <w:rsid w:val="00B77203"/>
    <w:rsid w:val="00B77329"/>
    <w:rsid w:val="00B80310"/>
    <w:rsid w:val="00B90059"/>
    <w:rsid w:val="00B90B5B"/>
    <w:rsid w:val="00BA4742"/>
    <w:rsid w:val="00BA5145"/>
    <w:rsid w:val="00BB60B9"/>
    <w:rsid w:val="00BB6AAD"/>
    <w:rsid w:val="00BD33AA"/>
    <w:rsid w:val="00BE0FBB"/>
    <w:rsid w:val="00BF1273"/>
    <w:rsid w:val="00BF303F"/>
    <w:rsid w:val="00C01296"/>
    <w:rsid w:val="00C04D9E"/>
    <w:rsid w:val="00C20644"/>
    <w:rsid w:val="00C20915"/>
    <w:rsid w:val="00C21B16"/>
    <w:rsid w:val="00C26F06"/>
    <w:rsid w:val="00C27CC1"/>
    <w:rsid w:val="00C32D17"/>
    <w:rsid w:val="00C32E18"/>
    <w:rsid w:val="00C34037"/>
    <w:rsid w:val="00C41FAD"/>
    <w:rsid w:val="00C50E44"/>
    <w:rsid w:val="00C63B4D"/>
    <w:rsid w:val="00C663E4"/>
    <w:rsid w:val="00C7308C"/>
    <w:rsid w:val="00C81757"/>
    <w:rsid w:val="00C83C4F"/>
    <w:rsid w:val="00C84794"/>
    <w:rsid w:val="00C86A9C"/>
    <w:rsid w:val="00C87EDF"/>
    <w:rsid w:val="00C92730"/>
    <w:rsid w:val="00CA1574"/>
    <w:rsid w:val="00CA16C9"/>
    <w:rsid w:val="00CA7452"/>
    <w:rsid w:val="00CB31A0"/>
    <w:rsid w:val="00CC0F78"/>
    <w:rsid w:val="00CD06C7"/>
    <w:rsid w:val="00CF3C91"/>
    <w:rsid w:val="00D1513E"/>
    <w:rsid w:val="00D20E14"/>
    <w:rsid w:val="00D30BAA"/>
    <w:rsid w:val="00D31C58"/>
    <w:rsid w:val="00D33C28"/>
    <w:rsid w:val="00D478EF"/>
    <w:rsid w:val="00D50ACC"/>
    <w:rsid w:val="00D53CDE"/>
    <w:rsid w:val="00D56646"/>
    <w:rsid w:val="00D57C6D"/>
    <w:rsid w:val="00D713E5"/>
    <w:rsid w:val="00D772A4"/>
    <w:rsid w:val="00D83BA2"/>
    <w:rsid w:val="00D9589F"/>
    <w:rsid w:val="00D97D0C"/>
    <w:rsid w:val="00DA0940"/>
    <w:rsid w:val="00DA1373"/>
    <w:rsid w:val="00DA4A7A"/>
    <w:rsid w:val="00DA5F6E"/>
    <w:rsid w:val="00DB3634"/>
    <w:rsid w:val="00DC72C7"/>
    <w:rsid w:val="00DD61B1"/>
    <w:rsid w:val="00DD7298"/>
    <w:rsid w:val="00DF011D"/>
    <w:rsid w:val="00E051DA"/>
    <w:rsid w:val="00E11259"/>
    <w:rsid w:val="00E17C08"/>
    <w:rsid w:val="00E25843"/>
    <w:rsid w:val="00E413F4"/>
    <w:rsid w:val="00E41FE3"/>
    <w:rsid w:val="00E47107"/>
    <w:rsid w:val="00E5713F"/>
    <w:rsid w:val="00E57454"/>
    <w:rsid w:val="00E624FF"/>
    <w:rsid w:val="00E67FFE"/>
    <w:rsid w:val="00E8094C"/>
    <w:rsid w:val="00E91C24"/>
    <w:rsid w:val="00E9390A"/>
    <w:rsid w:val="00EA2469"/>
    <w:rsid w:val="00EB1D85"/>
    <w:rsid w:val="00EB1DD0"/>
    <w:rsid w:val="00EB2FA1"/>
    <w:rsid w:val="00EB3144"/>
    <w:rsid w:val="00EB4341"/>
    <w:rsid w:val="00EB5931"/>
    <w:rsid w:val="00EC40E5"/>
    <w:rsid w:val="00ED308A"/>
    <w:rsid w:val="00ED314B"/>
    <w:rsid w:val="00ED5440"/>
    <w:rsid w:val="00EE14B5"/>
    <w:rsid w:val="00EE2A4A"/>
    <w:rsid w:val="00EE7A75"/>
    <w:rsid w:val="00EF084C"/>
    <w:rsid w:val="00EF1B94"/>
    <w:rsid w:val="00EF3531"/>
    <w:rsid w:val="00F00680"/>
    <w:rsid w:val="00F0104F"/>
    <w:rsid w:val="00F13097"/>
    <w:rsid w:val="00F14D66"/>
    <w:rsid w:val="00F1666C"/>
    <w:rsid w:val="00F22120"/>
    <w:rsid w:val="00F33D54"/>
    <w:rsid w:val="00F42D1D"/>
    <w:rsid w:val="00F50A2C"/>
    <w:rsid w:val="00F6356F"/>
    <w:rsid w:val="00F64F97"/>
    <w:rsid w:val="00F67714"/>
    <w:rsid w:val="00F72CEF"/>
    <w:rsid w:val="00F73B4E"/>
    <w:rsid w:val="00F745CB"/>
    <w:rsid w:val="00F7599A"/>
    <w:rsid w:val="00F76754"/>
    <w:rsid w:val="00F8405E"/>
    <w:rsid w:val="00F9013E"/>
    <w:rsid w:val="00F91BC4"/>
    <w:rsid w:val="00FB0B7C"/>
    <w:rsid w:val="00FC0D42"/>
    <w:rsid w:val="00FC1F0D"/>
    <w:rsid w:val="00FC30D1"/>
    <w:rsid w:val="00FC698E"/>
    <w:rsid w:val="00FC727A"/>
    <w:rsid w:val="00FE0C98"/>
    <w:rsid w:val="00FE3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15DA4D"/>
  <w15:chartTrackingRefBased/>
  <w15:docId w15:val="{01249D0F-95EC-4C55-8718-C3E1468A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5674"/>
    <w:pPr>
      <w:widowControl w:val="0"/>
      <w:spacing w:line="360" w:lineRule="auto"/>
      <w:ind w:firstLineChars="200" w:firstLine="200"/>
    </w:pPr>
    <w:rPr>
      <w:rFonts w:ascii="Times New Roman" w:eastAsia="宋体" w:hAnsi="Times New Roman"/>
      <w:sz w:val="21"/>
    </w:rPr>
  </w:style>
  <w:style w:type="paragraph" w:styleId="1">
    <w:name w:val="heading 1"/>
    <w:basedOn w:val="a"/>
    <w:next w:val="a"/>
    <w:link w:val="10"/>
    <w:uiPriority w:val="9"/>
    <w:qFormat/>
    <w:rsid w:val="00ED308A"/>
    <w:pPr>
      <w:keepNext/>
      <w:keepLines/>
      <w:spacing w:before="480" w:after="80"/>
      <w:outlineLvl w:val="0"/>
    </w:pPr>
    <w:rPr>
      <w:rFonts w:cstheme="majorBidi"/>
      <w:b/>
      <w:color w:val="000000" w:themeColor="text1"/>
      <w:sz w:val="28"/>
      <w:szCs w:val="48"/>
    </w:rPr>
  </w:style>
  <w:style w:type="paragraph" w:styleId="2">
    <w:name w:val="heading 2"/>
    <w:basedOn w:val="a"/>
    <w:next w:val="a"/>
    <w:link w:val="20"/>
    <w:uiPriority w:val="9"/>
    <w:unhideWhenUsed/>
    <w:qFormat/>
    <w:rsid w:val="00ED308A"/>
    <w:pPr>
      <w:keepNext/>
      <w:keepLines/>
      <w:spacing w:before="160" w:after="80"/>
      <w:outlineLvl w:val="1"/>
    </w:pPr>
    <w:rPr>
      <w:rFonts w:cstheme="majorBidi"/>
      <w:b/>
      <w:color w:val="000000" w:themeColor="text1"/>
      <w:sz w:val="24"/>
      <w:szCs w:val="40"/>
    </w:rPr>
  </w:style>
  <w:style w:type="paragraph" w:styleId="3">
    <w:name w:val="heading 3"/>
    <w:basedOn w:val="a"/>
    <w:next w:val="a"/>
    <w:link w:val="30"/>
    <w:uiPriority w:val="9"/>
    <w:unhideWhenUsed/>
    <w:qFormat/>
    <w:rsid w:val="00B35674"/>
    <w:pPr>
      <w:keepNext/>
      <w:keepLines/>
      <w:spacing w:before="160" w:after="80"/>
      <w:outlineLvl w:val="2"/>
    </w:pPr>
    <w:rPr>
      <w:rFonts w:cstheme="majorBidi"/>
      <w:b/>
      <w:color w:val="000000" w:themeColor="text1"/>
      <w:szCs w:val="32"/>
    </w:rPr>
  </w:style>
  <w:style w:type="paragraph" w:styleId="4">
    <w:name w:val="heading 4"/>
    <w:basedOn w:val="a"/>
    <w:next w:val="a"/>
    <w:link w:val="40"/>
    <w:uiPriority w:val="9"/>
    <w:semiHidden/>
    <w:unhideWhenUsed/>
    <w:qFormat/>
    <w:rsid w:val="00B3567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567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567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56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56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356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308A"/>
    <w:rPr>
      <w:rFonts w:ascii="Times New Roman" w:eastAsia="宋体" w:hAnsi="Times New Roman" w:cstheme="majorBidi"/>
      <w:b/>
      <w:color w:val="000000" w:themeColor="text1"/>
      <w:sz w:val="28"/>
      <w:szCs w:val="48"/>
    </w:rPr>
  </w:style>
  <w:style w:type="character" w:customStyle="1" w:styleId="20">
    <w:name w:val="标题 2 字符"/>
    <w:basedOn w:val="a0"/>
    <w:link w:val="2"/>
    <w:uiPriority w:val="9"/>
    <w:rsid w:val="00ED308A"/>
    <w:rPr>
      <w:rFonts w:ascii="Times New Roman" w:eastAsia="宋体" w:hAnsi="Times New Roman" w:cstheme="majorBidi"/>
      <w:b/>
      <w:color w:val="000000" w:themeColor="text1"/>
      <w:sz w:val="24"/>
      <w:szCs w:val="40"/>
    </w:rPr>
  </w:style>
  <w:style w:type="character" w:customStyle="1" w:styleId="30">
    <w:name w:val="标题 3 字符"/>
    <w:basedOn w:val="a0"/>
    <w:link w:val="3"/>
    <w:uiPriority w:val="9"/>
    <w:rsid w:val="00B35674"/>
    <w:rPr>
      <w:rFonts w:ascii="Times New Roman" w:eastAsia="宋体" w:hAnsi="Times New Roman" w:cstheme="majorBidi"/>
      <w:b/>
      <w:color w:val="000000" w:themeColor="text1"/>
      <w:sz w:val="21"/>
      <w:szCs w:val="32"/>
    </w:rPr>
  </w:style>
  <w:style w:type="character" w:customStyle="1" w:styleId="40">
    <w:name w:val="标题 4 字符"/>
    <w:basedOn w:val="a0"/>
    <w:link w:val="4"/>
    <w:uiPriority w:val="9"/>
    <w:semiHidden/>
    <w:rsid w:val="00B35674"/>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B35674"/>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B35674"/>
    <w:rPr>
      <w:rFonts w:ascii="Times New Roman" w:eastAsia="宋体" w:hAnsi="Times New Roman" w:cstheme="majorBidi"/>
      <w:b/>
      <w:bCs/>
      <w:color w:val="2F5496" w:themeColor="accent1" w:themeShade="BF"/>
      <w:sz w:val="21"/>
    </w:rPr>
  </w:style>
  <w:style w:type="character" w:customStyle="1" w:styleId="70">
    <w:name w:val="标题 7 字符"/>
    <w:basedOn w:val="a0"/>
    <w:link w:val="7"/>
    <w:uiPriority w:val="9"/>
    <w:semiHidden/>
    <w:rsid w:val="00B35674"/>
    <w:rPr>
      <w:rFonts w:ascii="Times New Roman" w:eastAsia="宋体" w:hAnsi="Times New Roman" w:cstheme="majorBidi"/>
      <w:b/>
      <w:bCs/>
      <w:color w:val="595959" w:themeColor="text1" w:themeTint="A6"/>
      <w:sz w:val="21"/>
    </w:rPr>
  </w:style>
  <w:style w:type="character" w:customStyle="1" w:styleId="80">
    <w:name w:val="标题 8 字符"/>
    <w:basedOn w:val="a0"/>
    <w:link w:val="8"/>
    <w:uiPriority w:val="9"/>
    <w:semiHidden/>
    <w:rsid w:val="00B35674"/>
    <w:rPr>
      <w:rFonts w:ascii="Times New Roman" w:eastAsia="宋体" w:hAnsi="Times New Roman" w:cstheme="majorBidi"/>
      <w:color w:val="595959" w:themeColor="text1" w:themeTint="A6"/>
      <w:sz w:val="21"/>
    </w:rPr>
  </w:style>
  <w:style w:type="character" w:customStyle="1" w:styleId="90">
    <w:name w:val="标题 9 字符"/>
    <w:basedOn w:val="a0"/>
    <w:link w:val="9"/>
    <w:uiPriority w:val="9"/>
    <w:semiHidden/>
    <w:rsid w:val="00B35674"/>
    <w:rPr>
      <w:rFonts w:ascii="Times New Roman" w:eastAsiaTheme="majorEastAsia" w:hAnsi="Times New Roman" w:cstheme="majorBidi"/>
      <w:color w:val="595959" w:themeColor="text1" w:themeTint="A6"/>
      <w:sz w:val="21"/>
    </w:rPr>
  </w:style>
  <w:style w:type="paragraph" w:styleId="a3">
    <w:name w:val="Title"/>
    <w:aliases w:val="标题3"/>
    <w:basedOn w:val="a"/>
    <w:next w:val="a"/>
    <w:link w:val="a4"/>
    <w:uiPriority w:val="10"/>
    <w:qFormat/>
    <w:rsid w:val="00B35674"/>
    <w:pPr>
      <w:spacing w:after="80" w:line="240" w:lineRule="auto"/>
      <w:contextualSpacing/>
    </w:pPr>
    <w:rPr>
      <w:rFonts w:asciiTheme="majorHAnsi" w:hAnsiTheme="majorHAnsi" w:cstheme="majorBidi"/>
      <w:b/>
      <w:spacing w:val="-10"/>
      <w:kern w:val="28"/>
      <w:szCs w:val="56"/>
    </w:rPr>
  </w:style>
  <w:style w:type="character" w:customStyle="1" w:styleId="a4">
    <w:name w:val="标题 字符"/>
    <w:aliases w:val="标题3 字符"/>
    <w:basedOn w:val="a0"/>
    <w:link w:val="a3"/>
    <w:uiPriority w:val="10"/>
    <w:rsid w:val="00B35674"/>
    <w:rPr>
      <w:rFonts w:asciiTheme="majorHAnsi" w:eastAsia="宋体" w:hAnsiTheme="majorHAnsi" w:cstheme="majorBidi"/>
      <w:b/>
      <w:spacing w:val="-10"/>
      <w:kern w:val="28"/>
      <w:sz w:val="21"/>
      <w:szCs w:val="56"/>
    </w:rPr>
  </w:style>
  <w:style w:type="paragraph" w:styleId="a5">
    <w:name w:val="Subtitle"/>
    <w:basedOn w:val="a"/>
    <w:next w:val="a"/>
    <w:link w:val="a6"/>
    <w:uiPriority w:val="11"/>
    <w:qFormat/>
    <w:rsid w:val="00B3567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56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5674"/>
    <w:pPr>
      <w:spacing w:before="160"/>
      <w:jc w:val="center"/>
    </w:pPr>
    <w:rPr>
      <w:i/>
      <w:iCs/>
      <w:color w:val="404040" w:themeColor="text1" w:themeTint="BF"/>
    </w:rPr>
  </w:style>
  <w:style w:type="character" w:customStyle="1" w:styleId="a8">
    <w:name w:val="引用 字符"/>
    <w:basedOn w:val="a0"/>
    <w:link w:val="a7"/>
    <w:uiPriority w:val="29"/>
    <w:rsid w:val="00B35674"/>
    <w:rPr>
      <w:rFonts w:ascii="Times New Roman" w:eastAsia="宋体" w:hAnsi="Times New Roman"/>
      <w:i/>
      <w:iCs/>
      <w:color w:val="404040" w:themeColor="text1" w:themeTint="BF"/>
      <w:sz w:val="21"/>
    </w:rPr>
  </w:style>
  <w:style w:type="paragraph" w:styleId="a9">
    <w:name w:val="List Paragraph"/>
    <w:basedOn w:val="a"/>
    <w:uiPriority w:val="34"/>
    <w:qFormat/>
    <w:rsid w:val="00B35674"/>
    <w:pPr>
      <w:ind w:left="720"/>
      <w:contextualSpacing/>
    </w:pPr>
  </w:style>
  <w:style w:type="character" w:styleId="aa">
    <w:name w:val="Intense Emphasis"/>
    <w:basedOn w:val="a0"/>
    <w:uiPriority w:val="21"/>
    <w:qFormat/>
    <w:rsid w:val="00B35674"/>
    <w:rPr>
      <w:i/>
      <w:iCs/>
      <w:color w:val="2F5496" w:themeColor="accent1" w:themeShade="BF"/>
    </w:rPr>
  </w:style>
  <w:style w:type="paragraph" w:styleId="ab">
    <w:name w:val="Intense Quote"/>
    <w:basedOn w:val="a"/>
    <w:next w:val="a"/>
    <w:link w:val="ac"/>
    <w:uiPriority w:val="30"/>
    <w:qFormat/>
    <w:rsid w:val="00B356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5674"/>
    <w:rPr>
      <w:rFonts w:ascii="Times New Roman" w:eastAsia="宋体" w:hAnsi="Times New Roman"/>
      <w:i/>
      <w:iCs/>
      <w:color w:val="2F5496" w:themeColor="accent1" w:themeShade="BF"/>
      <w:sz w:val="21"/>
    </w:rPr>
  </w:style>
  <w:style w:type="character" w:styleId="ad">
    <w:name w:val="Intense Reference"/>
    <w:basedOn w:val="a0"/>
    <w:uiPriority w:val="32"/>
    <w:qFormat/>
    <w:rsid w:val="00B35674"/>
    <w:rPr>
      <w:b/>
      <w:bCs/>
      <w:smallCaps/>
      <w:color w:val="2F5496" w:themeColor="accent1" w:themeShade="BF"/>
      <w:spacing w:val="5"/>
    </w:rPr>
  </w:style>
  <w:style w:type="paragraph" w:styleId="ae">
    <w:name w:val="header"/>
    <w:basedOn w:val="a"/>
    <w:link w:val="af"/>
    <w:uiPriority w:val="99"/>
    <w:unhideWhenUsed/>
    <w:rsid w:val="00F42D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2D1D"/>
    <w:rPr>
      <w:sz w:val="18"/>
      <w:szCs w:val="18"/>
    </w:rPr>
  </w:style>
  <w:style w:type="paragraph" w:styleId="af0">
    <w:name w:val="footer"/>
    <w:basedOn w:val="a"/>
    <w:link w:val="af1"/>
    <w:uiPriority w:val="99"/>
    <w:unhideWhenUsed/>
    <w:rsid w:val="00F42D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42D1D"/>
    <w:rPr>
      <w:sz w:val="18"/>
      <w:szCs w:val="18"/>
    </w:rPr>
  </w:style>
  <w:style w:type="paragraph" w:styleId="af2">
    <w:name w:val="Normal (Web)"/>
    <w:basedOn w:val="a"/>
    <w:uiPriority w:val="99"/>
    <w:unhideWhenUsed/>
    <w:rsid w:val="00A95105"/>
    <w:rPr>
      <w:rFonts w:cs="Times New Roman"/>
      <w:sz w:val="24"/>
    </w:rPr>
  </w:style>
  <w:style w:type="table" w:styleId="af3">
    <w:name w:val="Table Grid"/>
    <w:basedOn w:val="a1"/>
    <w:uiPriority w:val="39"/>
    <w:rsid w:val="00797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name w:val="三线表"/>
    <w:basedOn w:val="a1"/>
    <w:uiPriority w:val="99"/>
    <w:rsid w:val="002A5E7D"/>
    <w:pPr>
      <w:spacing w:after="0" w:line="360" w:lineRule="exact"/>
      <w:jc w:val="center"/>
    </w:pPr>
    <w:rPr>
      <w:rFonts w:eastAsia="宋体"/>
      <w:sz w:val="21"/>
    </w:rPr>
    <w:tblPr>
      <w:tblBorders>
        <w:top w:val="single" w:sz="4" w:space="0" w:color="auto"/>
        <w:bottom w:val="single" w:sz="4"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MTEquationSection">
    <w:name w:val="MTEquationSection"/>
    <w:basedOn w:val="a0"/>
    <w:rsid w:val="000C24AF"/>
    <w:rPr>
      <w:rFonts w:ascii="黑体" w:eastAsia="黑体" w:hAnsi="黑体"/>
      <w:vanish/>
      <w:color w:val="FF0000"/>
      <w:szCs w:val="21"/>
    </w:rPr>
  </w:style>
  <w:style w:type="paragraph" w:customStyle="1" w:styleId="MTDisplayEquation">
    <w:name w:val="MTDisplayEquation"/>
    <w:basedOn w:val="a"/>
    <w:next w:val="a"/>
    <w:link w:val="MTDisplayEquation0"/>
    <w:rsid w:val="000C24AF"/>
    <w:pPr>
      <w:tabs>
        <w:tab w:val="center" w:pos="4160"/>
        <w:tab w:val="right" w:pos="8300"/>
      </w:tabs>
      <w:ind w:firstLine="420"/>
    </w:pPr>
  </w:style>
  <w:style w:type="character" w:customStyle="1" w:styleId="MTDisplayEquation0">
    <w:name w:val="MTDisplayEquation 字符"/>
    <w:basedOn w:val="a0"/>
    <w:link w:val="MTDisplayEquation"/>
    <w:rsid w:val="000C24AF"/>
    <w:rPr>
      <w:rFonts w:ascii="Times New Roman" w:eastAsia="宋体" w:hAnsi="Times New Roman"/>
      <w:sz w:val="21"/>
    </w:rPr>
  </w:style>
  <w:style w:type="paragraph" w:styleId="TOC1">
    <w:name w:val="toc 1"/>
    <w:basedOn w:val="a"/>
    <w:next w:val="a"/>
    <w:autoRedefine/>
    <w:uiPriority w:val="39"/>
    <w:unhideWhenUsed/>
    <w:rsid w:val="00964386"/>
  </w:style>
  <w:style w:type="paragraph" w:styleId="TOC2">
    <w:name w:val="toc 2"/>
    <w:basedOn w:val="a"/>
    <w:next w:val="a"/>
    <w:autoRedefine/>
    <w:uiPriority w:val="39"/>
    <w:unhideWhenUsed/>
    <w:rsid w:val="00964386"/>
    <w:pPr>
      <w:ind w:leftChars="200" w:left="420"/>
    </w:pPr>
  </w:style>
  <w:style w:type="paragraph" w:styleId="TOC3">
    <w:name w:val="toc 3"/>
    <w:basedOn w:val="a"/>
    <w:next w:val="a"/>
    <w:autoRedefine/>
    <w:uiPriority w:val="39"/>
    <w:unhideWhenUsed/>
    <w:rsid w:val="00964386"/>
    <w:pPr>
      <w:ind w:leftChars="400" w:left="840"/>
    </w:pPr>
  </w:style>
  <w:style w:type="character" w:styleId="af5">
    <w:name w:val="Hyperlink"/>
    <w:basedOn w:val="a0"/>
    <w:uiPriority w:val="99"/>
    <w:unhideWhenUsed/>
    <w:rsid w:val="009643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24256">
      <w:bodyDiv w:val="1"/>
      <w:marLeft w:val="0"/>
      <w:marRight w:val="0"/>
      <w:marTop w:val="0"/>
      <w:marBottom w:val="0"/>
      <w:divBdr>
        <w:top w:val="none" w:sz="0" w:space="0" w:color="auto"/>
        <w:left w:val="none" w:sz="0" w:space="0" w:color="auto"/>
        <w:bottom w:val="none" w:sz="0" w:space="0" w:color="auto"/>
        <w:right w:val="none" w:sz="0" w:space="0" w:color="auto"/>
      </w:divBdr>
      <w:divsChild>
        <w:div w:id="2058577841">
          <w:marLeft w:val="0"/>
          <w:marRight w:val="0"/>
          <w:marTop w:val="0"/>
          <w:marBottom w:val="0"/>
          <w:divBdr>
            <w:top w:val="none" w:sz="0" w:space="0" w:color="auto"/>
            <w:left w:val="none" w:sz="0" w:space="0" w:color="auto"/>
            <w:bottom w:val="none" w:sz="0" w:space="0" w:color="auto"/>
            <w:right w:val="none" w:sz="0" w:space="0" w:color="auto"/>
          </w:divBdr>
        </w:div>
      </w:divsChild>
    </w:div>
    <w:div w:id="517931524">
      <w:bodyDiv w:val="1"/>
      <w:marLeft w:val="0"/>
      <w:marRight w:val="0"/>
      <w:marTop w:val="0"/>
      <w:marBottom w:val="0"/>
      <w:divBdr>
        <w:top w:val="none" w:sz="0" w:space="0" w:color="auto"/>
        <w:left w:val="none" w:sz="0" w:space="0" w:color="auto"/>
        <w:bottom w:val="none" w:sz="0" w:space="0" w:color="auto"/>
        <w:right w:val="none" w:sz="0" w:space="0" w:color="auto"/>
      </w:divBdr>
      <w:divsChild>
        <w:div w:id="981348549">
          <w:marLeft w:val="0"/>
          <w:marRight w:val="0"/>
          <w:marTop w:val="0"/>
          <w:marBottom w:val="0"/>
          <w:divBdr>
            <w:top w:val="none" w:sz="0" w:space="0" w:color="auto"/>
            <w:left w:val="none" w:sz="0" w:space="0" w:color="auto"/>
            <w:bottom w:val="none" w:sz="0" w:space="0" w:color="auto"/>
            <w:right w:val="none" w:sz="0" w:space="0" w:color="auto"/>
          </w:divBdr>
        </w:div>
      </w:divsChild>
    </w:div>
    <w:div w:id="1927375926">
      <w:bodyDiv w:val="1"/>
      <w:marLeft w:val="0"/>
      <w:marRight w:val="0"/>
      <w:marTop w:val="0"/>
      <w:marBottom w:val="0"/>
      <w:divBdr>
        <w:top w:val="none" w:sz="0" w:space="0" w:color="auto"/>
        <w:left w:val="none" w:sz="0" w:space="0" w:color="auto"/>
        <w:bottom w:val="none" w:sz="0" w:space="0" w:color="auto"/>
        <w:right w:val="none" w:sz="0" w:space="0" w:color="auto"/>
      </w:divBdr>
      <w:divsChild>
        <w:div w:id="531579244">
          <w:marLeft w:val="0"/>
          <w:marRight w:val="0"/>
          <w:marTop w:val="0"/>
          <w:marBottom w:val="0"/>
          <w:divBdr>
            <w:top w:val="none" w:sz="0" w:space="0" w:color="auto"/>
            <w:left w:val="none" w:sz="0" w:space="0" w:color="auto"/>
            <w:bottom w:val="none" w:sz="0" w:space="0" w:color="auto"/>
            <w:right w:val="none" w:sz="0" w:space="0" w:color="auto"/>
          </w:divBdr>
        </w:div>
      </w:divsChild>
    </w:div>
    <w:div w:id="2043628652">
      <w:bodyDiv w:val="1"/>
      <w:marLeft w:val="0"/>
      <w:marRight w:val="0"/>
      <w:marTop w:val="0"/>
      <w:marBottom w:val="0"/>
      <w:divBdr>
        <w:top w:val="none" w:sz="0" w:space="0" w:color="auto"/>
        <w:left w:val="none" w:sz="0" w:space="0" w:color="auto"/>
        <w:bottom w:val="none" w:sz="0" w:space="0" w:color="auto"/>
        <w:right w:val="none" w:sz="0" w:space="0" w:color="auto"/>
      </w:divBdr>
      <w:divsChild>
        <w:div w:id="418478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oleObject" Target="embeddings/oleObject6.bin"/><Relationship Id="rId34" Type="http://schemas.openxmlformats.org/officeDocument/2006/relationships/image" Target="media/image17.jp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wmf"/><Relationship Id="rId32" Type="http://schemas.openxmlformats.org/officeDocument/2006/relationships/oleObject" Target="embeddings/oleObject10.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oleObject" Target="embeddings/oleObject5.bin"/><Relationship Id="rId31" Type="http://schemas.openxmlformats.org/officeDocument/2006/relationships/image" Target="media/image15.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20liu\Desktop\&#35770;&#25991;&#27169;&#26495;&#26684;&#2433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275AF-E393-4251-AA89-DD2E5936C2C3}">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4F6FC-2BEB-4C76-9235-0C60FD599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论文模板格式.dotx</Template>
  <TotalTime>197</TotalTime>
  <Pages>15</Pages>
  <Words>5510</Words>
  <Characters>6061</Characters>
  <Application>Microsoft Office Word</Application>
  <DocSecurity>0</DocSecurity>
  <Lines>242</Lines>
  <Paragraphs>251</Paragraphs>
  <ScaleCrop>false</ScaleCrop>
  <Company/>
  <LinksUpToDate>false</LinksUpToDate>
  <CharactersWithSpaces>11320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没上985</dc:creator>
  <cp:keywords/>
  <dc:description/>
  <cp:lastModifiedBy>旭航 刘</cp:lastModifiedBy>
  <cp:revision>4</cp:revision>
  <cp:lastPrinted>2025-12-16T07:34:00Z</cp:lastPrinted>
  <dcterms:created xsi:type="dcterms:W3CDTF">2026-01-09T09:19:00Z</dcterms:created>
  <dcterms:modified xsi:type="dcterms:W3CDTF">2026-01-09T13:38:00Z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ies>
</file>